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9220" w14:textId="7A7A94F6" w:rsidR="008047B5" w:rsidRDefault="008047B5" w:rsidP="008047B5">
      <w:pPr>
        <w:pStyle w:val="Paragraphedeliste"/>
        <w:numPr>
          <w:ilvl w:val="0"/>
          <w:numId w:val="3"/>
        </w:numPr>
      </w:pPr>
      <w:r>
        <w:t xml:space="preserve">On lance 3 dès cubiques </w:t>
      </w:r>
      <w:r w:rsidR="00594332">
        <w:t xml:space="preserve">(un bleu, un rouge, un vert) </w:t>
      </w:r>
      <w:r>
        <w:t>combien y a-t-il de résultats distincts ?</w:t>
      </w:r>
    </w:p>
    <w:p w14:paraId="60668C52" w14:textId="77777777" w:rsidR="008047B5" w:rsidRDefault="008047B5" w:rsidP="008047B5">
      <w:pPr>
        <w:pStyle w:val="Paragraphedeliste"/>
      </w:pPr>
    </w:p>
    <w:p w14:paraId="5922168E" w14:textId="77777777" w:rsidR="008047B5" w:rsidRDefault="008047B5" w:rsidP="008047B5">
      <w:pPr>
        <w:pStyle w:val="Paragraphedeliste"/>
      </w:pPr>
    </w:p>
    <w:p w14:paraId="44C50BDA" w14:textId="77777777" w:rsidR="00E93280" w:rsidRDefault="00E93280" w:rsidP="008047B5">
      <w:pPr>
        <w:pStyle w:val="Paragraphedeliste"/>
      </w:pPr>
    </w:p>
    <w:p w14:paraId="0BC82D97" w14:textId="77777777" w:rsidR="008047B5" w:rsidRDefault="008047B5" w:rsidP="008047B5">
      <w:pPr>
        <w:pStyle w:val="Paragraphedeliste"/>
      </w:pPr>
    </w:p>
    <w:p w14:paraId="1989B1D4" w14:textId="77777777" w:rsidR="008047B5" w:rsidRDefault="008047B5" w:rsidP="008047B5">
      <w:pPr>
        <w:pStyle w:val="Paragraphedeliste"/>
        <w:numPr>
          <w:ilvl w:val="0"/>
          <w:numId w:val="3"/>
        </w:numPr>
      </w:pPr>
      <w:r w:rsidRPr="009D544C">
        <w:t>Combien de façons différentes y a-t-il de mettre </w:t>
      </w:r>
      <w:r w:rsidRPr="009D544C">
        <w:rPr>
          <w:i/>
          <w:iCs/>
        </w:rPr>
        <w:t>3 lettres dans</w:t>
      </w:r>
      <w:r w:rsidRPr="009D544C">
        <w:t> </w:t>
      </w:r>
      <w:r w:rsidRPr="009D544C">
        <w:rPr>
          <w:i/>
          <w:iCs/>
        </w:rPr>
        <w:t>7 bo</w:t>
      </w:r>
      <w:r w:rsidRPr="009D544C">
        <w:t>îtes à lettres ?</w:t>
      </w:r>
    </w:p>
    <w:p w14:paraId="5277DFCA" w14:textId="77777777" w:rsidR="008047B5" w:rsidRDefault="008047B5" w:rsidP="008047B5">
      <w:pPr>
        <w:pStyle w:val="Paragraphedeliste"/>
      </w:pPr>
    </w:p>
    <w:p w14:paraId="5BD1370D" w14:textId="77777777" w:rsidR="008047B5" w:rsidRDefault="008047B5" w:rsidP="008047B5">
      <w:pPr>
        <w:pStyle w:val="Paragraphedeliste"/>
      </w:pPr>
    </w:p>
    <w:p w14:paraId="3C3A65B7" w14:textId="77777777" w:rsidR="00E93280" w:rsidRDefault="00E93280" w:rsidP="008047B5">
      <w:pPr>
        <w:pStyle w:val="Paragraphedeliste"/>
      </w:pPr>
    </w:p>
    <w:p w14:paraId="0439D26E" w14:textId="77777777" w:rsidR="008047B5" w:rsidRDefault="008047B5" w:rsidP="008047B5">
      <w:pPr>
        <w:pStyle w:val="Paragraphedeliste"/>
      </w:pPr>
    </w:p>
    <w:p w14:paraId="394A7E3C" w14:textId="550FFC9C" w:rsidR="008047B5" w:rsidRDefault="008047B5" w:rsidP="008047B5">
      <w:pPr>
        <w:pStyle w:val="Paragraphedeliste"/>
        <w:numPr>
          <w:ilvl w:val="0"/>
          <w:numId w:val="3"/>
        </w:numPr>
      </w:pPr>
      <w:r>
        <w:t>On tire trois cartes</w:t>
      </w:r>
      <w:r w:rsidR="00C8042E">
        <w:t xml:space="preserve"> successivement</w:t>
      </w:r>
      <w:r>
        <w:t xml:space="preserve"> d’un jeu de 52 cartes (on tient compte de l’ordre !)</w:t>
      </w:r>
    </w:p>
    <w:p w14:paraId="79D98714" w14:textId="77777777" w:rsidR="008047B5" w:rsidRDefault="008047B5" w:rsidP="008047B5">
      <w:pPr>
        <w:pStyle w:val="Paragraphedeliste"/>
      </w:pPr>
    </w:p>
    <w:p w14:paraId="29200ED1" w14:textId="77777777" w:rsidR="008047B5" w:rsidRDefault="008047B5" w:rsidP="008047B5">
      <w:pPr>
        <w:pStyle w:val="Paragraphedeliste"/>
        <w:numPr>
          <w:ilvl w:val="1"/>
          <w:numId w:val="3"/>
        </w:numPr>
      </w:pPr>
      <w:r>
        <w:t>Combien y a-t-il de résultats possibles si on remet la carte tirée ?</w:t>
      </w:r>
    </w:p>
    <w:p w14:paraId="4DE527D7" w14:textId="77777777" w:rsidR="008047B5" w:rsidRDefault="008047B5" w:rsidP="008047B5">
      <w:pPr>
        <w:pStyle w:val="Paragraphedeliste"/>
      </w:pPr>
    </w:p>
    <w:p w14:paraId="6B363A9F" w14:textId="77777777" w:rsidR="008047B5" w:rsidRDefault="008047B5" w:rsidP="008047B5">
      <w:pPr>
        <w:pStyle w:val="Paragraphedeliste"/>
      </w:pPr>
    </w:p>
    <w:p w14:paraId="1A73C599" w14:textId="77777777" w:rsidR="008047B5" w:rsidRDefault="008047B5" w:rsidP="008047B5">
      <w:pPr>
        <w:pStyle w:val="Paragraphedeliste"/>
      </w:pPr>
    </w:p>
    <w:p w14:paraId="66703E58" w14:textId="77777777" w:rsidR="008047B5" w:rsidRDefault="008047B5" w:rsidP="008047B5">
      <w:pPr>
        <w:pStyle w:val="Paragraphedeliste"/>
        <w:numPr>
          <w:ilvl w:val="1"/>
          <w:numId w:val="3"/>
        </w:numPr>
      </w:pPr>
      <w:r>
        <w:t>Combien y a-t-il de résultats possibles si on ne remet pas la carte tirée ?</w:t>
      </w:r>
    </w:p>
    <w:p w14:paraId="7B14A5E9" w14:textId="77777777" w:rsidR="008047B5" w:rsidRDefault="008047B5" w:rsidP="008047B5"/>
    <w:p w14:paraId="622DC3B8" w14:textId="77777777" w:rsidR="008047B5" w:rsidRDefault="008047B5" w:rsidP="008047B5"/>
    <w:p w14:paraId="10BA4F3A" w14:textId="77777777" w:rsidR="008047B5" w:rsidRPr="00F70C75" w:rsidRDefault="008047B5" w:rsidP="008047B5"/>
    <w:p w14:paraId="567E0E54" w14:textId="77777777" w:rsidR="008047B5" w:rsidRDefault="008047B5" w:rsidP="008047B5">
      <w:pPr>
        <w:pStyle w:val="Paragraphedeliste"/>
        <w:numPr>
          <w:ilvl w:val="0"/>
          <w:numId w:val="3"/>
        </w:numPr>
      </w:pPr>
      <w:r w:rsidRPr="009D544C">
        <w:t>A la fin d’une réunion de n personnes tout le monde se serre la main, combien de poignée de mains sont échangées ?</w:t>
      </w:r>
    </w:p>
    <w:p w14:paraId="3CF89770" w14:textId="2FE1EAAD" w:rsidR="00F47C60" w:rsidRDefault="00F47C60">
      <w:r>
        <w:br w:type="page"/>
      </w:r>
    </w:p>
    <w:p w14:paraId="6BC28864" w14:textId="77777777" w:rsidR="008047B5" w:rsidRPr="000202E4" w:rsidRDefault="008047B5" w:rsidP="008047B5">
      <w:pPr>
        <w:pStyle w:val="Paragraphedeliste"/>
        <w:numPr>
          <w:ilvl w:val="0"/>
          <w:numId w:val="3"/>
        </w:numPr>
      </w:pPr>
      <w:r>
        <w:lastRenderedPageBreak/>
        <w:t>Il y a 20 chevaux au départ d’une</w:t>
      </w:r>
      <w:r w:rsidRPr="007E09D0">
        <w:t xml:space="preserve"> course. Combien y a-t-il de tiercés possibles ? de quartés ? de quintés ?</w:t>
      </w:r>
    </w:p>
    <w:p w14:paraId="20F7619C" w14:textId="77777777" w:rsidR="008047B5" w:rsidRDefault="008047B5" w:rsidP="008047B5">
      <w:pPr>
        <w:pStyle w:val="Paragraphedeliste"/>
      </w:pPr>
    </w:p>
    <w:p w14:paraId="4D686C1F" w14:textId="77777777" w:rsidR="008047B5" w:rsidRDefault="008047B5" w:rsidP="008047B5">
      <w:pPr>
        <w:pStyle w:val="Paragraphedeliste"/>
      </w:pPr>
    </w:p>
    <w:p w14:paraId="3A08C1EB" w14:textId="77777777" w:rsidR="008047B5" w:rsidRDefault="008047B5" w:rsidP="008047B5">
      <w:pPr>
        <w:pStyle w:val="Paragraphedeliste"/>
      </w:pPr>
    </w:p>
    <w:p w14:paraId="26762662" w14:textId="77777777" w:rsidR="008047B5" w:rsidRDefault="008047B5" w:rsidP="008047B5"/>
    <w:p w14:paraId="1DAB47EF" w14:textId="77777777" w:rsidR="008047B5" w:rsidRDefault="008047B5" w:rsidP="008047B5"/>
    <w:p w14:paraId="4EF3567E" w14:textId="77777777" w:rsidR="008047B5" w:rsidRDefault="008047B5" w:rsidP="008047B5"/>
    <w:p w14:paraId="684A023A" w14:textId="77777777" w:rsidR="008047B5" w:rsidRDefault="008047B5" w:rsidP="008047B5"/>
    <w:p w14:paraId="7A445ED5" w14:textId="77777777" w:rsidR="008047B5" w:rsidRPr="007E09D0" w:rsidRDefault="008047B5" w:rsidP="008047B5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7E09D0">
        <w:t>Combien de jury</w:t>
      </w:r>
      <w:r>
        <w:t>s</w:t>
      </w:r>
      <w:r w:rsidRPr="007E09D0">
        <w:t xml:space="preserve"> différents de 3 hommes et 4 femmes peut-on former à partir de 8 hommes et 6 femmes ?</w:t>
      </w:r>
    </w:p>
    <w:p w14:paraId="2BF70392" w14:textId="77777777" w:rsidR="008047B5" w:rsidRDefault="008047B5" w:rsidP="008047B5"/>
    <w:p w14:paraId="3E50CAFC" w14:textId="77777777" w:rsidR="008047B5" w:rsidRDefault="008047B5" w:rsidP="008047B5"/>
    <w:p w14:paraId="3C88024F" w14:textId="77777777" w:rsidR="008047B5" w:rsidRDefault="008047B5" w:rsidP="008047B5">
      <w:pPr>
        <w:pStyle w:val="Paragraphedeliste"/>
      </w:pPr>
    </w:p>
    <w:p w14:paraId="48CD6598" w14:textId="77777777" w:rsidR="008047B5" w:rsidRDefault="008047B5" w:rsidP="008047B5">
      <w:pPr>
        <w:pStyle w:val="Paragraphedeliste"/>
        <w:numPr>
          <w:ilvl w:val="0"/>
          <w:numId w:val="3"/>
        </w:numPr>
      </w:pPr>
      <w:r>
        <w:t>Dans un lot de 6 pièces de rechange, 3 sont bonnes et 3 sont défectueuses.</w:t>
      </w:r>
    </w:p>
    <w:p w14:paraId="0ABF4A58" w14:textId="77777777" w:rsidR="008047B5" w:rsidRDefault="008047B5" w:rsidP="008047B5">
      <w:pPr>
        <w:pStyle w:val="Paragraphedeliste"/>
      </w:pPr>
    </w:p>
    <w:p w14:paraId="6793C871" w14:textId="77777777" w:rsidR="008047B5" w:rsidRDefault="008047B5" w:rsidP="008047B5">
      <w:pPr>
        <w:pStyle w:val="Paragraphedeliste"/>
        <w:numPr>
          <w:ilvl w:val="1"/>
          <w:numId w:val="3"/>
        </w:numPr>
      </w:pPr>
      <w:r>
        <w:t>Combien peut-on réaliser d’échantillons différents de 3 pièces ?</w:t>
      </w:r>
    </w:p>
    <w:p w14:paraId="2B7D72EA" w14:textId="77777777" w:rsidR="008047B5" w:rsidRDefault="008047B5" w:rsidP="008047B5"/>
    <w:p w14:paraId="06AE4903" w14:textId="77777777" w:rsidR="008047B5" w:rsidRDefault="008047B5" w:rsidP="008047B5">
      <w:pPr>
        <w:pStyle w:val="Paragraphedeliste"/>
        <w:numPr>
          <w:ilvl w:val="1"/>
          <w:numId w:val="3"/>
        </w:numPr>
      </w:pPr>
      <w:r>
        <w:t>Combien, parmi ces échantillons, contiennent 3 pièces bonnes ?</w:t>
      </w:r>
    </w:p>
    <w:p w14:paraId="6733AEEF" w14:textId="77777777" w:rsidR="008047B5" w:rsidRDefault="008047B5" w:rsidP="008047B5">
      <w:pPr>
        <w:pStyle w:val="Paragraphedeliste"/>
      </w:pPr>
    </w:p>
    <w:p w14:paraId="44CB0587" w14:textId="77777777" w:rsidR="008047B5" w:rsidRDefault="008047B5" w:rsidP="008047B5"/>
    <w:p w14:paraId="3B9FEBCD" w14:textId="77777777" w:rsidR="008047B5" w:rsidRDefault="008047B5" w:rsidP="008047B5">
      <w:pPr>
        <w:pStyle w:val="Paragraphedeliste"/>
        <w:numPr>
          <w:ilvl w:val="1"/>
          <w:numId w:val="3"/>
        </w:numPr>
      </w:pPr>
      <w:r>
        <w:t>Combien contiennent au moins une pièce bonne ?</w:t>
      </w:r>
    </w:p>
    <w:p w14:paraId="0125F690" w14:textId="77777777" w:rsidR="008047B5" w:rsidRDefault="008047B5" w:rsidP="008047B5"/>
    <w:p w14:paraId="287092AF" w14:textId="679B3710" w:rsidR="0054647F" w:rsidRDefault="0054647F">
      <w:r>
        <w:br w:type="page"/>
      </w:r>
    </w:p>
    <w:p w14:paraId="0C3F6BDC" w14:textId="77777777" w:rsidR="008047B5" w:rsidRDefault="008047B5" w:rsidP="008047B5">
      <w:pPr>
        <w:pStyle w:val="Paragraphedeliste"/>
      </w:pPr>
    </w:p>
    <w:p w14:paraId="7819A0FD" w14:textId="35394761" w:rsidR="008047B5" w:rsidRDefault="008047B5" w:rsidP="008047B5">
      <w:pPr>
        <w:pStyle w:val="Paragraphedeliste"/>
        <w:numPr>
          <w:ilvl w:val="0"/>
          <w:numId w:val="3"/>
        </w:numPr>
      </w:pPr>
      <w:r>
        <w:t xml:space="preserve">Combien de diagonales contient un polygone </w:t>
      </w:r>
      <w:r w:rsidR="00594332">
        <w:t>convexe à</w:t>
      </w:r>
      <w:r>
        <w:t xml:space="preserve"> n côtés (une diagonale relie deux sommets non consécutifs) ?</w:t>
      </w:r>
    </w:p>
    <w:p w14:paraId="335E5E4C" w14:textId="77777777" w:rsidR="0054647F" w:rsidRDefault="0054647F" w:rsidP="0054647F"/>
    <w:p w14:paraId="1C5FFFC2" w14:textId="77777777" w:rsidR="0054647F" w:rsidRDefault="0054647F" w:rsidP="0054647F"/>
    <w:p w14:paraId="18D5D56C" w14:textId="77777777" w:rsidR="0054647F" w:rsidRDefault="0054647F" w:rsidP="0054647F"/>
    <w:p w14:paraId="702BCF50" w14:textId="77777777" w:rsidR="008047B5" w:rsidRDefault="008047B5" w:rsidP="008047B5"/>
    <w:p w14:paraId="5BBD20FA" w14:textId="77777777" w:rsidR="008047B5" w:rsidRDefault="008047B5" w:rsidP="008047B5">
      <w:pPr>
        <w:pStyle w:val="Paragraphedeliste"/>
      </w:pPr>
    </w:p>
    <w:p w14:paraId="01A70CD6" w14:textId="77777777" w:rsidR="008047B5" w:rsidRDefault="008047B5" w:rsidP="008047B5">
      <w:pPr>
        <w:pStyle w:val="Paragraphedeliste"/>
        <w:numPr>
          <w:ilvl w:val="0"/>
          <w:numId w:val="3"/>
        </w:numPr>
      </w:pPr>
      <w:r>
        <w:t>Combien un village doit-il avoir d’habitants au minimum pour être sûr que deux personnes au moins aient les mêmes initiales (composées de deux lettres) ?</w:t>
      </w:r>
    </w:p>
    <w:p w14:paraId="00A42472" w14:textId="77777777" w:rsidR="008047B5" w:rsidRDefault="008047B5" w:rsidP="008047B5"/>
    <w:p w14:paraId="3416CD75" w14:textId="77777777" w:rsidR="008047B5" w:rsidRDefault="008047B5" w:rsidP="008047B5"/>
    <w:p w14:paraId="69D4CEA3" w14:textId="77777777" w:rsidR="008047B5" w:rsidRDefault="008047B5" w:rsidP="008047B5"/>
    <w:p w14:paraId="24083F8F" w14:textId="77777777" w:rsidR="008047B5" w:rsidRDefault="008047B5" w:rsidP="008047B5"/>
    <w:p w14:paraId="6B7B282A" w14:textId="77777777" w:rsidR="008047B5" w:rsidRPr="007E09D0" w:rsidRDefault="008047B5" w:rsidP="008047B5">
      <w:pPr>
        <w:pStyle w:val="Paragraphedeliste"/>
        <w:numPr>
          <w:ilvl w:val="0"/>
          <w:numId w:val="3"/>
        </w:numPr>
      </w:pPr>
      <w:r>
        <w:t xml:space="preserve">Avec l’alphabet morse un trait </w:t>
      </w:r>
      <m:oMath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et un point </w:t>
      </w:r>
      <m:oMath>
        <m:r>
          <w:rPr>
            <w:rFonts w:ascii="Cambria Math" w:eastAsiaTheme="minorEastAsia" w:hAnsi="Cambria Math"/>
          </w:rPr>
          <m:t>∙</m:t>
        </m:r>
      </m:oMath>
      <w:r>
        <w:rPr>
          <w:rFonts w:eastAsiaTheme="minorEastAsia"/>
        </w:rPr>
        <w:t xml:space="preserve"> combien de mots différents peut-on former de quatre symboles au plus ?</w:t>
      </w:r>
    </w:p>
    <w:p w14:paraId="6EC0BD94" w14:textId="77777777" w:rsidR="008047B5" w:rsidRDefault="008047B5" w:rsidP="008047B5"/>
    <w:p w14:paraId="3A84EAF0" w14:textId="77777777" w:rsidR="00877BB7" w:rsidRDefault="00877BB7" w:rsidP="008047B5"/>
    <w:p w14:paraId="64C51B83" w14:textId="77777777" w:rsidR="00877BB7" w:rsidRPr="007E09D0" w:rsidRDefault="00877BB7" w:rsidP="008047B5"/>
    <w:p w14:paraId="7335CD60" w14:textId="77777777" w:rsidR="008047B5" w:rsidRDefault="008047B5" w:rsidP="008047B5">
      <w:pPr>
        <w:pStyle w:val="Paragraphedeliste"/>
        <w:numPr>
          <w:ilvl w:val="0"/>
          <w:numId w:val="3"/>
        </w:numPr>
      </w:pPr>
      <w:r w:rsidRPr="007E09D0">
        <w:t>Combien peut-on former de mots de 7 lettres ( 4 consonnes différentes et 3 voyelles différentes ) à partir d'un ensemble de 7 consonnes différentes et 5 voyelles différentes ? on négligera la nécessité que les mots formés aient un sens.</w:t>
      </w:r>
    </w:p>
    <w:p w14:paraId="7214CA64" w14:textId="77777777" w:rsidR="008047B5" w:rsidRDefault="008047B5" w:rsidP="008047B5">
      <w:pPr>
        <w:pStyle w:val="Paragraphedeliste"/>
      </w:pPr>
    </w:p>
    <w:p w14:paraId="22A55B89" w14:textId="77777777" w:rsidR="008047B5" w:rsidRDefault="008047B5" w:rsidP="008047B5"/>
    <w:p w14:paraId="3CB55E54" w14:textId="77777777" w:rsidR="008047B5" w:rsidRDefault="008047B5" w:rsidP="008047B5"/>
    <w:p w14:paraId="11A1BD0B" w14:textId="77777777" w:rsidR="008047B5" w:rsidRDefault="008047B5" w:rsidP="008047B5"/>
    <w:p w14:paraId="6567EACB" w14:textId="6C87061A" w:rsidR="00F02E08" w:rsidRDefault="00F02E08">
      <w:r>
        <w:br w:type="page"/>
      </w:r>
    </w:p>
    <w:p w14:paraId="5EA75D76" w14:textId="77777777" w:rsidR="008047B5" w:rsidRDefault="008047B5" w:rsidP="008047B5"/>
    <w:p w14:paraId="464047B9" w14:textId="77777777" w:rsidR="008047B5" w:rsidRDefault="008047B5" w:rsidP="008047B5">
      <w:pPr>
        <w:pStyle w:val="Paragraphedeliste"/>
        <w:numPr>
          <w:ilvl w:val="0"/>
          <w:numId w:val="3"/>
        </w:numPr>
      </w:pPr>
      <w:r>
        <w:t xml:space="preserve">A partir d’un groupe de 12 joueurs, de combien de façons distinctes peut-on constituer 3 équipes de 4 joueurs ? </w:t>
      </w:r>
    </w:p>
    <w:p w14:paraId="4AB863B1" w14:textId="77777777" w:rsidR="0056462B" w:rsidRDefault="0056462B" w:rsidP="0056462B"/>
    <w:p w14:paraId="6D7C412D" w14:textId="77777777" w:rsidR="0056462B" w:rsidRDefault="0056462B" w:rsidP="0056462B"/>
    <w:p w14:paraId="7A3D4460" w14:textId="77777777" w:rsidR="00646AEA" w:rsidRDefault="00646AEA" w:rsidP="0056462B"/>
    <w:p w14:paraId="73B026B5" w14:textId="77777777" w:rsidR="00646AEA" w:rsidRDefault="00646AEA" w:rsidP="0056462B"/>
    <w:p w14:paraId="0D7ECB0B" w14:textId="77777777" w:rsidR="0056462B" w:rsidRDefault="0056462B" w:rsidP="0056462B"/>
    <w:p w14:paraId="3C4AB0DC" w14:textId="77777777" w:rsidR="0056462B" w:rsidRDefault="0056462B" w:rsidP="0056462B"/>
    <w:p w14:paraId="56DA4B5C" w14:textId="77777777" w:rsidR="0056462B" w:rsidRDefault="0056462B" w:rsidP="006F6D94">
      <w:pPr>
        <w:pStyle w:val="Paragraphedeliste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56462B">
        <w:rPr>
          <w:sz w:val="24"/>
          <w:szCs w:val="24"/>
        </w:rPr>
        <w:t>Parmi 11 élèves d'une classe, 8 parlent anglais, 6 parlent allemand. Tout élève parle soit anglais soit allemand.</w:t>
      </w:r>
    </w:p>
    <w:p w14:paraId="184B4305" w14:textId="77777777" w:rsidR="006C28B9" w:rsidRDefault="006C28B9" w:rsidP="006C28B9">
      <w:pPr>
        <w:pStyle w:val="Paragraphedeliste"/>
        <w:spacing w:after="0" w:line="240" w:lineRule="auto"/>
        <w:rPr>
          <w:sz w:val="24"/>
          <w:szCs w:val="24"/>
        </w:rPr>
      </w:pPr>
    </w:p>
    <w:p w14:paraId="2B0C4CBD" w14:textId="37DCF7C5" w:rsidR="008047B5" w:rsidRDefault="0056462B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  <w:r w:rsidRPr="0056462B">
        <w:rPr>
          <w:sz w:val="24"/>
          <w:szCs w:val="24"/>
        </w:rPr>
        <w:t>Maintenant il faut en choisir deux, dont l’un parle anglais et l’autre parle allemand. Combien de choix possibles y a -t-il ?</w:t>
      </w:r>
    </w:p>
    <w:p w14:paraId="220FD54B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5ECD2277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45EDBFF5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44A44981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63F34206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4D21F700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43478B73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464BBF73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0A8F585E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3495E4A9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2F110A37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10421324" w14:textId="77777777" w:rsidR="00DA0C6C" w:rsidRDefault="00DA0C6C" w:rsidP="003004FD">
      <w:pPr>
        <w:pStyle w:val="Paragraphedeliste"/>
        <w:spacing w:after="0" w:line="240" w:lineRule="auto"/>
        <w:ind w:left="1440"/>
        <w:rPr>
          <w:sz w:val="24"/>
          <w:szCs w:val="24"/>
        </w:rPr>
      </w:pPr>
    </w:p>
    <w:p w14:paraId="11E68FF2" w14:textId="607B9C77" w:rsidR="00DA0C6C" w:rsidRDefault="00DA0C6C">
      <w:r>
        <w:br w:type="page"/>
      </w:r>
    </w:p>
    <w:p w14:paraId="552CEB37" w14:textId="77777777" w:rsidR="00DA0C6C" w:rsidRDefault="00DA0C6C" w:rsidP="00DA0C6C"/>
    <w:p w14:paraId="03B02D6D" w14:textId="0D9EF755" w:rsidR="00DA0C6C" w:rsidRDefault="00DA0C6C" w:rsidP="00DC51B1">
      <w:pPr>
        <w:pStyle w:val="Paragraphedeliste"/>
        <w:numPr>
          <w:ilvl w:val="0"/>
          <w:numId w:val="3"/>
        </w:numPr>
        <w:spacing w:after="0" w:line="240" w:lineRule="auto"/>
      </w:pPr>
      <w:r>
        <w:t>Avec un jeu de 32 cartes, de combien de façons peut-on choisir exactement 5 cartes avec :</w:t>
      </w:r>
    </w:p>
    <w:p w14:paraId="18CB6B38" w14:textId="77777777" w:rsidR="00DA0C6C" w:rsidRDefault="00DA0C6C" w:rsidP="00DA0C6C">
      <w:pPr>
        <w:pStyle w:val="Paragraphedeliste"/>
      </w:pPr>
    </w:p>
    <w:p w14:paraId="0C25934E" w14:textId="36442ECF" w:rsidR="000036D7" w:rsidRDefault="000036D7" w:rsidP="00DA0C6C">
      <w:pPr>
        <w:pStyle w:val="Paragraphedeliste"/>
        <w:numPr>
          <w:ilvl w:val="0"/>
          <w:numId w:val="4"/>
        </w:numPr>
      </w:pPr>
      <w:r>
        <w:t>Un full (2 cartes de même hauteur ET 3 cartes de même hauteur)</w:t>
      </w:r>
    </w:p>
    <w:p w14:paraId="406B543F" w14:textId="77777777" w:rsidR="000036D7" w:rsidRDefault="000036D7" w:rsidP="000036D7"/>
    <w:p w14:paraId="7F971E5B" w14:textId="77777777" w:rsidR="000036D7" w:rsidRDefault="000036D7" w:rsidP="000036D7"/>
    <w:p w14:paraId="0797AE8A" w14:textId="77777777" w:rsidR="000036D7" w:rsidRDefault="000036D7" w:rsidP="000036D7"/>
    <w:p w14:paraId="4EDCF4CC" w14:textId="0CA0B3FC" w:rsidR="00DA0C6C" w:rsidRDefault="00DA0C6C" w:rsidP="00DA0C6C">
      <w:pPr>
        <w:pStyle w:val="Paragraphedeliste"/>
        <w:numPr>
          <w:ilvl w:val="0"/>
          <w:numId w:val="4"/>
        </w:numPr>
      </w:pPr>
      <w:r>
        <w:t>Exactement deux cœurs et un roi ?</w:t>
      </w:r>
    </w:p>
    <w:p w14:paraId="0DA80B75" w14:textId="77777777" w:rsidR="00DA0C6C" w:rsidRDefault="00DA0C6C" w:rsidP="00DA0C6C"/>
    <w:p w14:paraId="02CC36B6" w14:textId="77777777" w:rsidR="00DA0C6C" w:rsidRDefault="00DA0C6C" w:rsidP="00DA0C6C"/>
    <w:p w14:paraId="07F59683" w14:textId="77777777" w:rsidR="0000026A" w:rsidRDefault="0000026A" w:rsidP="00DA0C6C"/>
    <w:p w14:paraId="3D4A75D9" w14:textId="77777777" w:rsidR="0000026A" w:rsidRDefault="0000026A" w:rsidP="00DA0C6C"/>
    <w:p w14:paraId="16BABA33" w14:textId="77777777" w:rsidR="0000026A" w:rsidRDefault="0000026A" w:rsidP="00DA0C6C"/>
    <w:p w14:paraId="6F218909" w14:textId="77777777" w:rsidR="0000026A" w:rsidRDefault="0000026A" w:rsidP="00DA0C6C"/>
    <w:p w14:paraId="47DA3E2C" w14:textId="77777777" w:rsidR="0000026A" w:rsidRDefault="0000026A" w:rsidP="00DA0C6C"/>
    <w:p w14:paraId="22CF4C8C" w14:textId="77777777" w:rsidR="0000026A" w:rsidRDefault="0000026A" w:rsidP="00DA0C6C"/>
    <w:p w14:paraId="6F5BA839" w14:textId="77777777" w:rsidR="00DA0C6C" w:rsidRDefault="00DA0C6C" w:rsidP="00DA0C6C"/>
    <w:p w14:paraId="2A51972F" w14:textId="77777777" w:rsidR="00DA0C6C" w:rsidRDefault="00DA0C6C" w:rsidP="00DA0C6C">
      <w:pPr>
        <w:pStyle w:val="Paragraphedeliste"/>
        <w:numPr>
          <w:ilvl w:val="0"/>
          <w:numId w:val="4"/>
        </w:numPr>
      </w:pPr>
      <w:r>
        <w:t>Exactement deux rois et un carreau ?</w:t>
      </w:r>
    </w:p>
    <w:p w14:paraId="2133D717" w14:textId="77777777" w:rsidR="0000026A" w:rsidRDefault="0000026A" w:rsidP="0000026A"/>
    <w:p w14:paraId="171CB0DB" w14:textId="77777777" w:rsidR="0000026A" w:rsidRDefault="0000026A" w:rsidP="0000026A"/>
    <w:p w14:paraId="0C757AFC" w14:textId="77777777" w:rsidR="0000026A" w:rsidRDefault="0000026A" w:rsidP="0000026A"/>
    <w:p w14:paraId="021F8B15" w14:textId="77777777" w:rsidR="0000026A" w:rsidRDefault="0000026A" w:rsidP="0000026A"/>
    <w:p w14:paraId="724C626A" w14:textId="77777777" w:rsidR="0000026A" w:rsidRDefault="0000026A" w:rsidP="0000026A"/>
    <w:p w14:paraId="6055A5BB" w14:textId="77777777" w:rsidR="0000026A" w:rsidRDefault="0000026A" w:rsidP="0000026A"/>
    <w:p w14:paraId="11C38C4B" w14:textId="7D99E683" w:rsidR="0000026A" w:rsidRDefault="0000026A" w:rsidP="00DA0C6C">
      <w:pPr>
        <w:pStyle w:val="Paragraphedeliste"/>
        <w:numPr>
          <w:ilvl w:val="0"/>
          <w:numId w:val="4"/>
        </w:numPr>
      </w:pPr>
      <w:r>
        <w:t>Un carré !</w:t>
      </w:r>
    </w:p>
    <w:p w14:paraId="0FAE3F53" w14:textId="77777777" w:rsidR="00DA0C6C" w:rsidRPr="00DA0C6C" w:rsidRDefault="00DA0C6C" w:rsidP="00DA0C6C">
      <w:pPr>
        <w:pStyle w:val="Paragraphedeliste"/>
        <w:spacing w:after="0" w:line="240" w:lineRule="auto"/>
        <w:rPr>
          <w:sz w:val="24"/>
          <w:szCs w:val="24"/>
        </w:rPr>
      </w:pPr>
    </w:p>
    <w:p w14:paraId="11E8C1E9" w14:textId="77777777" w:rsidR="008047B5" w:rsidRDefault="008047B5" w:rsidP="008047B5"/>
    <w:p w14:paraId="2963B38E" w14:textId="77777777" w:rsidR="008047B5" w:rsidRDefault="008047B5" w:rsidP="008047B5"/>
    <w:p w14:paraId="70EC12FE" w14:textId="77777777" w:rsidR="008047B5" w:rsidRDefault="008047B5" w:rsidP="008047B5"/>
    <w:p w14:paraId="2BA19442" w14:textId="1A56E2B9" w:rsidR="006C28B9" w:rsidRDefault="006C28B9">
      <w:r>
        <w:br w:type="page"/>
      </w:r>
    </w:p>
    <w:p w14:paraId="4B0A1D89" w14:textId="77777777" w:rsidR="008047B5" w:rsidRDefault="008047B5" w:rsidP="008047B5"/>
    <w:p w14:paraId="5E1BDFBE" w14:textId="77777777" w:rsidR="008047B5" w:rsidRPr="003B2410" w:rsidRDefault="008047B5" w:rsidP="008047B5">
      <w:pPr>
        <w:pStyle w:val="Paragraphedeliste"/>
        <w:numPr>
          <w:ilvl w:val="0"/>
          <w:numId w:val="3"/>
        </w:numPr>
      </w:pPr>
      <w:r>
        <w:rPr>
          <w:rFonts w:eastAsiaTheme="minorEastAsia"/>
        </w:rPr>
        <w:t>n disques sont empilés du plus grand au plus petit sur l’axe A</w:t>
      </w:r>
    </w:p>
    <w:p w14:paraId="6E636718" w14:textId="77777777" w:rsidR="008047B5" w:rsidRDefault="008047B5" w:rsidP="008047B5">
      <w:pPr>
        <w:jc w:val="center"/>
      </w:pPr>
      <w:r>
        <w:rPr>
          <w:noProof/>
          <w:lang w:eastAsia="fr-FR"/>
        </w:rPr>
        <w:drawing>
          <wp:inline distT="0" distB="0" distL="0" distR="0" wp14:anchorId="0D6ACEF5" wp14:editId="559257DB">
            <wp:extent cx="3941029" cy="1875513"/>
            <wp:effectExtent l="0" t="0" r="2540" b="0"/>
            <wp:docPr id="1" name="Image 1" descr="http://www.esraonline.com/images/article/tourshano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sraonline.com/images/article/tourshanoi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561" cy="188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F336" w14:textId="77777777" w:rsidR="008047B5" w:rsidRDefault="008047B5" w:rsidP="008047B5">
      <w:pPr>
        <w:ind w:left="708"/>
      </w:pPr>
      <w:r>
        <w:t>Le but du jeu est de faire passer tous les disques sur un autre axe, sachant qu’on ne peut déplacer qu’un disque à la fois et qu’il n’est pas possible qu’un disque se retrouve sur un autre de taille inférieure. On dispose d’un troisième axe permettant les déplacements intermédiaires.</w:t>
      </w:r>
    </w:p>
    <w:p w14:paraId="4C5D433F" w14:textId="77777777" w:rsidR="008047B5" w:rsidRDefault="008047B5" w:rsidP="008047B5">
      <w:pPr>
        <w:ind w:left="708"/>
      </w:pPr>
      <w:r>
        <w:t>La question est de déterminer le nombre minimal de déplacements à effectuer pour y parvenir.</w:t>
      </w:r>
    </w:p>
    <w:p w14:paraId="30E99FA1" w14:textId="77777777" w:rsidR="008047B5" w:rsidRDefault="008047B5" w:rsidP="008047B5">
      <w:pPr>
        <w:ind w:left="708"/>
      </w:pPr>
      <w:r>
        <w:t>Commencer avec n=3 puis généraliser</w:t>
      </w:r>
    </w:p>
    <w:p w14:paraId="0D9DB1DE" w14:textId="77777777" w:rsidR="008047B5" w:rsidRDefault="008047B5" w:rsidP="008047B5">
      <w:pPr>
        <w:ind w:left="708"/>
      </w:pPr>
      <w:r>
        <w:t>Application avec n= 64</w:t>
      </w:r>
    </w:p>
    <w:p w14:paraId="5554A1CC" w14:textId="259867D3" w:rsidR="00015C1A" w:rsidRPr="008047B5" w:rsidRDefault="00015C1A" w:rsidP="008047B5"/>
    <w:sectPr w:rsidR="00015C1A" w:rsidRPr="008047B5" w:rsidSect="00124A87">
      <w:footerReference w:type="default" r:id="rId12"/>
      <w:headerReference w:type="first" r:id="rId13"/>
      <w:footerReference w:type="first" r:id="rId14"/>
      <w:pgSz w:w="11906" w:h="16838"/>
      <w:pgMar w:top="1843" w:right="1417" w:bottom="993" w:left="1276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6D8D" w14:textId="77777777" w:rsidR="00313405" w:rsidRDefault="00313405" w:rsidP="00C73FE0">
      <w:pPr>
        <w:spacing w:after="0" w:line="240" w:lineRule="auto"/>
      </w:pPr>
      <w:r>
        <w:separator/>
      </w:r>
    </w:p>
  </w:endnote>
  <w:endnote w:type="continuationSeparator" w:id="0">
    <w:p w14:paraId="1AF757AE" w14:textId="77777777" w:rsidR="00313405" w:rsidRDefault="00313405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46129141" w14:textId="778F3A08" w:rsidR="00151968" w:rsidRPr="003200DD" w:rsidRDefault="00753EE2" w:rsidP="00C73FE0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BTS Industriel – Exercices de Dénombrement</w:t>
          </w: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01DDAC70" w:rsidR="00151968" w:rsidRPr="00C73FE0" w:rsidRDefault="0099277E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27/01/2026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31C11E56" w14:textId="01BA2870" w:rsidR="00BC6D99" w:rsidRPr="003200DD" w:rsidRDefault="00877BB7" w:rsidP="00BC6D99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 xml:space="preserve">BTS Industriel </w:t>
          </w:r>
          <w:r w:rsidR="00753EE2">
            <w:rPr>
              <w:i/>
              <w:iCs/>
            </w:rPr>
            <w:t>–</w:t>
          </w:r>
          <w:r>
            <w:rPr>
              <w:i/>
              <w:iCs/>
            </w:rPr>
            <w:t xml:space="preserve"> Exercice</w:t>
          </w:r>
          <w:r w:rsidR="00753EE2">
            <w:rPr>
              <w:i/>
              <w:iCs/>
            </w:rPr>
            <w:t xml:space="preserve">s de </w:t>
          </w:r>
          <w:r>
            <w:rPr>
              <w:i/>
              <w:iCs/>
            </w:rPr>
            <w:t>Dénombrement</w:t>
          </w: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33CE89DE" w:rsidR="00BC6D99" w:rsidRPr="00C73FE0" w:rsidRDefault="0099277E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27/01/2026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D1011" w14:textId="77777777" w:rsidR="00313405" w:rsidRDefault="00313405" w:rsidP="00C73FE0">
      <w:pPr>
        <w:spacing w:after="0" w:line="240" w:lineRule="auto"/>
      </w:pPr>
      <w:r>
        <w:separator/>
      </w:r>
    </w:p>
  </w:footnote>
  <w:footnote w:type="continuationSeparator" w:id="0">
    <w:p w14:paraId="3540DDAC" w14:textId="77777777" w:rsidR="00313405" w:rsidRDefault="00313405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2410"/>
      <w:gridCol w:w="2660"/>
      <w:gridCol w:w="6270"/>
    </w:tblGrid>
    <w:tr w:rsidR="0054534B" w14:paraId="27D0F1C0" w14:textId="77777777" w:rsidTr="0057392F">
      <w:tc>
        <w:tcPr>
          <w:tcW w:w="2410" w:type="dxa"/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7063850D">
                <wp:extent cx="1035232" cy="1107394"/>
                <wp:effectExtent l="0" t="0" r="0" b="0"/>
                <wp:docPr id="580839862" name="Image 580839862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917" cy="111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0" w:type="dxa"/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6270" w:type="dxa"/>
          <w:vAlign w:val="center"/>
        </w:tcPr>
        <w:p w14:paraId="502EA085" w14:textId="4824E7CB" w:rsidR="0054534B" w:rsidRPr="00C73FE0" w:rsidRDefault="008047B5" w:rsidP="0054534B">
          <w:pPr>
            <w:pStyle w:val="En-tte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Exercices de dénombrement</w:t>
          </w:r>
        </w:p>
      </w:tc>
    </w:tr>
  </w:tbl>
  <w:tbl>
    <w:tblPr>
      <w:tblW w:w="11486" w:type="dxa"/>
      <w:tblInd w:w="-11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95"/>
      <w:gridCol w:w="1847"/>
      <w:gridCol w:w="1535"/>
      <w:gridCol w:w="1433"/>
      <w:gridCol w:w="1345"/>
      <w:gridCol w:w="1420"/>
      <w:gridCol w:w="2265"/>
      <w:gridCol w:w="146"/>
    </w:tblGrid>
    <w:tr w:rsidR="00E57D5E" w14:paraId="080A102D" w14:textId="77777777" w:rsidTr="00E57D5E">
      <w:trPr>
        <w:gridAfter w:val="1"/>
        <w:wAfter w:w="146" w:type="dxa"/>
        <w:trHeight w:val="509"/>
      </w:trPr>
      <w:tc>
        <w:tcPr>
          <w:tcW w:w="14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84C61E" w14:textId="77777777" w:rsidR="00E57D5E" w:rsidRPr="00753EE2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</w:pPr>
          <w:r w:rsidRPr="00753EE2"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  <w:t>C1 S'informer</w:t>
          </w:r>
        </w:p>
      </w:tc>
      <w:tc>
        <w:tcPr>
          <w:tcW w:w="18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B131C2" w14:textId="77777777" w:rsidR="00E57D5E" w:rsidRPr="00753EE2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</w:pPr>
          <w:r w:rsidRPr="00753EE2"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  <w:t>C2 Chercher</w:t>
          </w:r>
        </w:p>
      </w:tc>
      <w:tc>
        <w:tcPr>
          <w:tcW w:w="15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EB68C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C3 Modéliser</w:t>
          </w:r>
        </w:p>
      </w:tc>
      <w:tc>
        <w:tcPr>
          <w:tcW w:w="14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3DCEE2" w14:textId="77777777" w:rsidR="00E57D5E" w:rsidRPr="00753EE2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</w:pPr>
          <w:r w:rsidRPr="00753EE2"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  <w:t>C4 Raisonner, argumenter</w:t>
          </w:r>
        </w:p>
      </w:tc>
      <w:tc>
        <w:tcPr>
          <w:tcW w:w="2765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34368C85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C5 Calculer, illustrer, mettre en œuvre une démarche</w:t>
          </w:r>
        </w:p>
      </w:tc>
      <w:tc>
        <w:tcPr>
          <w:tcW w:w="22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98AA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53EE2">
            <w:rPr>
              <w:rFonts w:ascii="Arial" w:hAnsi="Arial" w:cs="Arial"/>
              <w:b/>
              <w:bCs/>
              <w:sz w:val="20"/>
              <w:szCs w:val="20"/>
              <w:highlight w:val="yellow"/>
            </w:rPr>
            <w:t>C6 Communiquer</w:t>
          </w:r>
        </w:p>
      </w:tc>
    </w:tr>
    <w:tr w:rsidR="00E57D5E" w14:paraId="3507AA92" w14:textId="77777777" w:rsidTr="008063B4">
      <w:trPr>
        <w:gridAfter w:val="1"/>
        <w:wAfter w:w="146" w:type="dxa"/>
        <w:trHeight w:val="509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1B557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AA2B7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161E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2571D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778D5B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0152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</w:tr>
    <w:tr w:rsidR="00E57D5E" w14:paraId="267133B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7612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70543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21AAFD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99FF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96AFB28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2165A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4907F52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4066D2A0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DB00C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8A1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2571A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85BE2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41DCB7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7D970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2C186EFE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07999B0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AB217C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30785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4DFA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582F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1FDB0B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05F4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E03ECA0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52AA90D8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DE354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AE28A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9617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BBAF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18404ED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CDE3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C862E49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20EE1CFE" w14:textId="77777777" w:rsidTr="00E57D5E">
      <w:trPr>
        <w:trHeight w:val="1500"/>
      </w:trPr>
      <w:tc>
        <w:tcPr>
          <w:tcW w:w="14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837EA4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Rechercher, extraire et organiser l'information</w:t>
          </w:r>
        </w:p>
      </w:tc>
      <w:tc>
        <w:tcPr>
          <w:tcW w:w="184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410D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Proposer une méthode résolution</w:t>
          </w:r>
          <w:r w:rsidRPr="00E57D5E">
            <w:rPr>
              <w:rFonts w:ascii="Arial" w:hAnsi="Arial" w:cs="Arial"/>
              <w:sz w:val="18"/>
              <w:szCs w:val="18"/>
            </w:rPr>
            <w:br/>
            <w:t>Expérimenter, tester, conjecturer..</w:t>
          </w:r>
        </w:p>
      </w:tc>
      <w:tc>
        <w:tcPr>
          <w:tcW w:w="15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28A15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Traduire un problème en langage mathématique</w:t>
          </w:r>
        </w:p>
      </w:tc>
      <w:tc>
        <w:tcPr>
          <w:tcW w:w="14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E812EF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Déduire, induire, justifier ou démontrer un résultat</w:t>
          </w:r>
        </w:p>
      </w:tc>
      <w:tc>
        <w:tcPr>
          <w:tcW w:w="134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B235A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la main</w:t>
          </w:r>
        </w:p>
      </w:tc>
      <w:tc>
        <w:tcPr>
          <w:tcW w:w="14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F82D4D" w14:textId="3A71C6F6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l'aide d'outils numériques, programmer</w:t>
          </w:r>
        </w:p>
      </w:tc>
      <w:tc>
        <w:tcPr>
          <w:tcW w:w="226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EEDB9C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Rendre compte d'une démarche, d'un résultat à l'écrit, à l'oral</w:t>
          </w:r>
        </w:p>
      </w:tc>
      <w:tc>
        <w:tcPr>
          <w:tcW w:w="146" w:type="dxa"/>
          <w:vAlign w:val="center"/>
          <w:hideMark/>
        </w:tcPr>
        <w:p w14:paraId="4A6BB43B" w14:textId="77777777" w:rsidR="00E57D5E" w:rsidRDefault="00E57D5E" w:rsidP="00E57D5E">
          <w:pPr>
            <w:rPr>
              <w:sz w:val="20"/>
              <w:szCs w:val="20"/>
            </w:rPr>
          </w:pPr>
        </w:p>
      </w:tc>
    </w:tr>
  </w:tbl>
  <w:p w14:paraId="15D707A7" w14:textId="77777777" w:rsidR="0054534B" w:rsidRDefault="0054534B" w:rsidP="00124A87">
    <w:pPr>
      <w:pStyle w:val="En-tte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41864"/>
    <w:multiLevelType w:val="hybridMultilevel"/>
    <w:tmpl w:val="F1D06B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83C5B"/>
    <w:multiLevelType w:val="hybridMultilevel"/>
    <w:tmpl w:val="D0C806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85002"/>
    <w:multiLevelType w:val="hybridMultilevel"/>
    <w:tmpl w:val="CA34C708"/>
    <w:lvl w:ilvl="0" w:tplc="3B4C2D5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9F33763"/>
    <w:multiLevelType w:val="hybridMultilevel"/>
    <w:tmpl w:val="35601C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57592">
    <w:abstractNumId w:val="3"/>
  </w:num>
  <w:num w:numId="2" w16cid:durableId="1781754612">
    <w:abstractNumId w:val="1"/>
  </w:num>
  <w:num w:numId="3" w16cid:durableId="1894727641">
    <w:abstractNumId w:val="0"/>
  </w:num>
  <w:num w:numId="4" w16cid:durableId="83958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0026A"/>
    <w:rsid w:val="000036D7"/>
    <w:rsid w:val="00015C1A"/>
    <w:rsid w:val="00062962"/>
    <w:rsid w:val="000A3C38"/>
    <w:rsid w:val="00114223"/>
    <w:rsid w:val="00124A87"/>
    <w:rsid w:val="00151968"/>
    <w:rsid w:val="003004FD"/>
    <w:rsid w:val="00313405"/>
    <w:rsid w:val="003200DD"/>
    <w:rsid w:val="0035571A"/>
    <w:rsid w:val="003904AE"/>
    <w:rsid w:val="003C683C"/>
    <w:rsid w:val="00442BC8"/>
    <w:rsid w:val="00446BE8"/>
    <w:rsid w:val="00491A2F"/>
    <w:rsid w:val="0054534B"/>
    <w:rsid w:val="0054647F"/>
    <w:rsid w:val="0056462B"/>
    <w:rsid w:val="0057392F"/>
    <w:rsid w:val="00594332"/>
    <w:rsid w:val="005B46EB"/>
    <w:rsid w:val="00646AEA"/>
    <w:rsid w:val="006C28B9"/>
    <w:rsid w:val="006D4051"/>
    <w:rsid w:val="00753EE2"/>
    <w:rsid w:val="00762400"/>
    <w:rsid w:val="00797E5D"/>
    <w:rsid w:val="007E4556"/>
    <w:rsid w:val="00800C47"/>
    <w:rsid w:val="008047B5"/>
    <w:rsid w:val="008063B4"/>
    <w:rsid w:val="00877BB7"/>
    <w:rsid w:val="008B53EB"/>
    <w:rsid w:val="009739A6"/>
    <w:rsid w:val="0099277E"/>
    <w:rsid w:val="00B42035"/>
    <w:rsid w:val="00B95A22"/>
    <w:rsid w:val="00BC6D99"/>
    <w:rsid w:val="00BF4B5E"/>
    <w:rsid w:val="00C73FE0"/>
    <w:rsid w:val="00C8042E"/>
    <w:rsid w:val="00C84F0E"/>
    <w:rsid w:val="00CF4F45"/>
    <w:rsid w:val="00D56D29"/>
    <w:rsid w:val="00DA0C6C"/>
    <w:rsid w:val="00E006E9"/>
    <w:rsid w:val="00E20A38"/>
    <w:rsid w:val="00E369CD"/>
    <w:rsid w:val="00E57D5E"/>
    <w:rsid w:val="00E57D6D"/>
    <w:rsid w:val="00E71D0C"/>
    <w:rsid w:val="00E93280"/>
    <w:rsid w:val="00F02E08"/>
    <w:rsid w:val="00F47C60"/>
    <w:rsid w:val="00FE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556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5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Temp\OneDrive%20-%20CFAI%20Centre\Bureau\PR3-Mod&#232;le%20Support%20P&#233;dagogiqu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PR3-Modèle Support Pédagogique</Template>
  <TotalTime>7</TotalTime>
  <Pages>6</Pages>
  <Words>431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3</cp:revision>
  <cp:lastPrinted>2023-04-07T11:39:00Z</cp:lastPrinted>
  <dcterms:created xsi:type="dcterms:W3CDTF">2026-01-27T06:03:00Z</dcterms:created>
  <dcterms:modified xsi:type="dcterms:W3CDTF">2026-01-27T08:15:00Z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