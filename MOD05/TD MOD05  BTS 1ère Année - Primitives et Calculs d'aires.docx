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F709" w14:textId="60A288E1" w:rsidR="00795B38" w:rsidRDefault="007F1867" w:rsidP="001F5AA5">
      <w:r w:rsidRPr="006249BD">
        <w:rPr>
          <w:noProof/>
        </w:rPr>
        <w:drawing>
          <wp:inline distT="0" distB="0" distL="0" distR="0" wp14:anchorId="566A0E2E" wp14:editId="3DAEF0E0">
            <wp:extent cx="5760720" cy="1552575"/>
            <wp:effectExtent l="0" t="0" r="0" b="9525"/>
            <wp:docPr id="313707923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7923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FE5B" w14:textId="5FAD4A66" w:rsidR="00CE3A8A" w:rsidRPr="007C283A" w:rsidRDefault="00CE3A8A" w:rsidP="00CE3A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C1BEF">
        <w:rPr>
          <w:rFonts w:ascii="Times New Roman" w:hAnsi="Times New Roman" w:cs="Times New Roman"/>
          <w:b/>
          <w:sz w:val="28"/>
          <w:szCs w:val="32"/>
        </w:rPr>
        <w:t>Exercice 1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</w:p>
    <w:p w14:paraId="15169E7C" w14:textId="77777777" w:rsidR="00CE3A8A" w:rsidRPr="007C283A" w:rsidRDefault="00CE3A8A" w:rsidP="00CE3A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3865">
        <w:rPr>
          <w:rFonts w:ascii="Times New Roman" w:hAnsi="Times New Roman" w:cs="Times New Roman"/>
          <w:sz w:val="24"/>
          <w:szCs w:val="28"/>
        </w:rPr>
        <w:t>Remplir le tableau su</w:t>
      </w:r>
      <w:r>
        <w:rPr>
          <w:rFonts w:ascii="Times New Roman" w:hAnsi="Times New Roman" w:cs="Times New Roman"/>
          <w:sz w:val="24"/>
          <w:szCs w:val="28"/>
        </w:rPr>
        <w:t>ivant comme l'exemple de la 2</w:t>
      </w:r>
      <w:r w:rsidRPr="001E3865">
        <w:rPr>
          <w:rFonts w:ascii="Times New Roman" w:hAnsi="Times New Roman" w:cs="Times New Roman"/>
          <w:sz w:val="24"/>
          <w:szCs w:val="28"/>
          <w:vertAlign w:val="superscript"/>
        </w:rPr>
        <w:t>ème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1E3865">
        <w:rPr>
          <w:rFonts w:ascii="Times New Roman" w:hAnsi="Times New Roman" w:cs="Times New Roman"/>
          <w:sz w:val="24"/>
          <w:szCs w:val="28"/>
        </w:rPr>
        <w:t xml:space="preserve"> ligne :</w:t>
      </w:r>
      <w:r w:rsidRPr="007C283A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67"/>
        <w:gridCol w:w="3066"/>
        <w:gridCol w:w="3064"/>
      </w:tblGrid>
      <w:tr w:rsidR="00CE3A8A" w14:paraId="6430DBA5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CAC215" w14:textId="77777777" w:rsidR="00CE3A8A" w:rsidRPr="000F25BB" w:rsidRDefault="00CE3A8A" w:rsidP="009863F7">
            <w:pPr>
              <w:jc w:val="center"/>
              <w:rPr>
                <w:b/>
                <w:szCs w:val="24"/>
              </w:rPr>
            </w:pPr>
            <w:r w:rsidRPr="000F25BB">
              <w:rPr>
                <w:b/>
                <w:szCs w:val="24"/>
              </w:rPr>
              <w:t xml:space="preserve">dérivée de f (par rapport à x) </w:t>
            </w:r>
          </w:p>
          <w:p w14:paraId="40845A99" w14:textId="77777777" w:rsidR="00CE3A8A" w:rsidRPr="000F25BB" w:rsidRDefault="00CE3A8A" w:rsidP="009863F7">
            <w:pPr>
              <w:jc w:val="center"/>
              <w:rPr>
                <w:szCs w:val="24"/>
              </w:rPr>
            </w:pPr>
            <w:r w:rsidRPr="000F25BB">
              <w:rPr>
                <w:b/>
                <w:sz w:val="24"/>
                <w:szCs w:val="28"/>
              </w:rPr>
              <w:t xml:space="preserve"> f'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94778D" w14:textId="77777777" w:rsidR="00CE3A8A" w:rsidRPr="000F25BB" w:rsidRDefault="00CE3A8A" w:rsidP="009863F7">
            <w:pPr>
              <w:jc w:val="center"/>
              <w:rPr>
                <w:b/>
                <w:szCs w:val="24"/>
              </w:rPr>
            </w:pPr>
            <w:r w:rsidRPr="000F25BB">
              <w:rPr>
                <w:b/>
                <w:szCs w:val="24"/>
              </w:rPr>
              <w:t xml:space="preserve"> (fonction de la variable réelle x)</w:t>
            </w:r>
          </w:p>
          <w:p w14:paraId="4ABB1924" w14:textId="77777777" w:rsidR="00CE3A8A" w:rsidRPr="000F25BB" w:rsidRDefault="00CE3A8A" w:rsidP="009863F7">
            <w:pPr>
              <w:jc w:val="center"/>
              <w:rPr>
                <w:szCs w:val="24"/>
              </w:rPr>
            </w:pPr>
            <w:r w:rsidRPr="000F25BB">
              <w:rPr>
                <w:b/>
                <w:sz w:val="24"/>
                <w:szCs w:val="28"/>
              </w:rPr>
              <w:t>f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C04768" w14:textId="77777777" w:rsidR="00CE3A8A" w:rsidRPr="000F25BB" w:rsidRDefault="00CE3A8A" w:rsidP="009863F7">
            <w:pPr>
              <w:jc w:val="center"/>
              <w:rPr>
                <w:b/>
                <w:szCs w:val="24"/>
              </w:rPr>
            </w:pPr>
            <w:r w:rsidRPr="000F25BB">
              <w:rPr>
                <w:b/>
                <w:szCs w:val="24"/>
              </w:rPr>
              <w:t xml:space="preserve">primitive de f (par rapport à x) </w:t>
            </w:r>
          </w:p>
          <w:p w14:paraId="198025A5" w14:textId="77777777" w:rsidR="00CE3A8A" w:rsidRPr="000F25BB" w:rsidRDefault="00CE3A8A" w:rsidP="009863F7">
            <w:pPr>
              <w:jc w:val="center"/>
              <w:rPr>
                <w:szCs w:val="24"/>
              </w:rPr>
            </w:pPr>
            <w:r w:rsidRPr="000F25BB">
              <w:rPr>
                <w:b/>
                <w:sz w:val="24"/>
                <w:szCs w:val="28"/>
              </w:rPr>
              <w:t xml:space="preserve"> F</w:t>
            </w:r>
          </w:p>
        </w:tc>
      </w:tr>
      <w:tr w:rsidR="00CE3A8A" w14:paraId="2B57D067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 w:themeFill="text2" w:themeFillTint="66"/>
            <w:vAlign w:val="center"/>
          </w:tcPr>
          <w:p w14:paraId="41672554" w14:textId="77777777" w:rsidR="00CE3A8A" w:rsidRPr="00A94F38" w:rsidRDefault="00CE3A8A" w:rsidP="009863F7">
            <w:pPr>
              <w:pStyle w:val="Img"/>
              <w:jc w:val="center"/>
              <w:rPr>
                <w:b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6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x</m:t>
                </m:r>
              </m:oMath>
            </m:oMathPara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 w:themeFill="text2" w:themeFillTint="66"/>
            <w:vAlign w:val="center"/>
          </w:tcPr>
          <w:p w14:paraId="2D0FDFEF" w14:textId="77777777" w:rsidR="00CE3A8A" w:rsidRPr="00A94F38" w:rsidRDefault="00CE3A8A" w:rsidP="009863F7">
            <w:pPr>
              <w:pStyle w:val="Img"/>
              <w:jc w:val="center"/>
              <w:rPr>
                <w:b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 w:themeFill="text2" w:themeFillTint="66"/>
            <w:vAlign w:val="center"/>
          </w:tcPr>
          <w:p w14:paraId="550E9430" w14:textId="77777777" w:rsidR="00CE3A8A" w:rsidRPr="00A94F38" w:rsidRDefault="00000000" w:rsidP="009863F7">
            <w:pPr>
              <w:pStyle w:val="Img"/>
              <w:jc w:val="center"/>
              <w:rPr>
                <w:b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3</m:t>
                    </m:r>
                  </m:sup>
                </m:sSup>
              </m:oMath>
            </m:oMathPara>
          </w:p>
        </w:tc>
      </w:tr>
      <w:tr w:rsidR="00CE3A8A" w14:paraId="211EE955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E2C686" w14:textId="77777777" w:rsidR="00CE3A8A" w:rsidRDefault="00CE3A8A" w:rsidP="009863F7">
            <w:pPr>
              <w:jc w:val="center"/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E6EAFB" w14:textId="77777777" w:rsidR="00CE3A8A" w:rsidRDefault="00CE3A8A" w:rsidP="009863F7">
            <w:pPr>
              <w:pStyle w:val="Img"/>
              <w:jc w:val="center"/>
            </w:pPr>
            <m:oMathPara>
              <m:oMath>
                <m:r>
                  <w:rPr>
                    <w:rFonts w:ascii="Cambria Math" w:hAnsi="Cambria Math"/>
                    <w:sz w:val="32"/>
                  </w:rPr>
                  <m:t>π-x</m:t>
                </m:r>
              </m:oMath>
            </m:oMathPara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D17308" w14:textId="77777777" w:rsidR="00CE3A8A" w:rsidRDefault="00CE3A8A" w:rsidP="009863F7">
            <w:pPr>
              <w:jc w:val="center"/>
            </w:pPr>
          </w:p>
          <w:p w14:paraId="6F36B732" w14:textId="77777777" w:rsidR="00CE3A8A" w:rsidRDefault="00CE3A8A" w:rsidP="009863F7">
            <w:pPr>
              <w:jc w:val="center"/>
            </w:pPr>
          </w:p>
        </w:tc>
      </w:tr>
      <w:tr w:rsidR="00CE3A8A" w14:paraId="2332C26C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EA3892" w14:textId="77777777" w:rsidR="00CE3A8A" w:rsidRPr="004A4360" w:rsidRDefault="00CE3A8A" w:rsidP="009863F7">
            <w:pPr>
              <w:pStyle w:val="Img"/>
              <w:ind w:left="360"/>
              <w:jc w:val="center"/>
              <w:rPr>
                <w:lang w:val="fr-FR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lang w:val="fr-FR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lang w:val="fr-FR"/>
                      </w:rPr>
                      <m:t>6x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lang w:val="fr-F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8918F2" w14:textId="77777777" w:rsidR="00CE3A8A" w:rsidRDefault="00CE3A8A" w:rsidP="009863F7">
            <w:pPr>
              <w:pStyle w:val="Paragraphedeliste"/>
            </w:pPr>
          </w:p>
          <w:p w14:paraId="4B8EE8EF" w14:textId="77777777" w:rsidR="00CE3A8A" w:rsidRDefault="00CE3A8A" w:rsidP="009863F7">
            <w:pPr>
              <w:pStyle w:val="Paragraphedeliste"/>
            </w:pP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8AFDAE" w14:textId="77777777" w:rsidR="00CE3A8A" w:rsidRDefault="00CE3A8A" w:rsidP="009863F7">
            <w:pPr>
              <w:jc w:val="center"/>
            </w:pPr>
          </w:p>
        </w:tc>
      </w:tr>
      <w:tr w:rsidR="00CE3A8A" w14:paraId="68119B71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596447" w14:textId="77777777" w:rsidR="00CE3A8A" w:rsidRDefault="00CE3A8A" w:rsidP="009863F7">
            <w:pPr>
              <w:jc w:val="center"/>
            </w:pPr>
          </w:p>
          <w:p w14:paraId="1968D6BB" w14:textId="77777777" w:rsidR="00CE3A8A" w:rsidRDefault="00CE3A8A" w:rsidP="009863F7">
            <w:pPr>
              <w:jc w:val="center"/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027CCD" w14:textId="77777777" w:rsidR="00CE3A8A" w:rsidRDefault="00CE3A8A" w:rsidP="009863F7">
            <w:pPr>
              <w:jc w:val="center"/>
            </w:pP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7ABF82" w14:textId="77777777" w:rsidR="00CE3A8A" w:rsidRDefault="00000000" w:rsidP="009863F7">
            <w:pPr>
              <w:pStyle w:val="Img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DD2020" w14:paraId="6FD20D21" w14:textId="77777777" w:rsidTr="009863F7">
        <w:trPr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FDE487" w14:textId="77777777" w:rsidR="00DD2020" w:rsidRDefault="00DD2020" w:rsidP="009863F7">
            <w:pPr>
              <w:jc w:val="center"/>
            </w:pP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4E595" w14:textId="1A7B5E7C" w:rsidR="00DD2020" w:rsidRPr="000F25BB" w:rsidRDefault="00000000" w:rsidP="000F25BB">
            <w:pPr>
              <w:jc w:val="center"/>
              <w:rPr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87D77" w14:textId="77777777" w:rsidR="00DD2020" w:rsidRDefault="00DD2020" w:rsidP="009863F7">
            <w:pPr>
              <w:pStyle w:val="Img"/>
              <w:jc w:val="center"/>
              <w:rPr>
                <w:rFonts w:ascii="Calibri" w:eastAsia="Calibri" w:hAnsi="Calibri" w:cs="Arial"/>
              </w:rPr>
            </w:pPr>
          </w:p>
        </w:tc>
      </w:tr>
    </w:tbl>
    <w:p w14:paraId="1D9E8344" w14:textId="77777777" w:rsidR="000F25BB" w:rsidRDefault="000F25BB" w:rsidP="00CE3A8A">
      <w:pPr>
        <w:rPr>
          <w:b/>
          <w:sz w:val="28"/>
          <w:szCs w:val="24"/>
        </w:rPr>
      </w:pPr>
    </w:p>
    <w:p w14:paraId="50191C76" w14:textId="09E47D10" w:rsidR="00CE3A8A" w:rsidRPr="000866B7" w:rsidRDefault="00CE3A8A" w:rsidP="00CE3A8A">
      <w:pPr>
        <w:rPr>
          <w:sz w:val="24"/>
        </w:rPr>
      </w:pPr>
      <w:r w:rsidRPr="004C1BEF">
        <w:rPr>
          <w:b/>
          <w:sz w:val="28"/>
          <w:szCs w:val="24"/>
        </w:rPr>
        <w:lastRenderedPageBreak/>
        <w:t xml:space="preserve">Exercice </w:t>
      </w:r>
      <w:r>
        <w:rPr>
          <w:b/>
          <w:sz w:val="28"/>
          <w:szCs w:val="24"/>
        </w:rPr>
        <w:t xml:space="preserve">2 </w:t>
      </w:r>
    </w:p>
    <w:p w14:paraId="6E65C99C" w14:textId="77777777" w:rsidR="00CE3A8A" w:rsidRPr="000866B7" w:rsidRDefault="00CE3A8A" w:rsidP="00CE3A8A">
      <w:pPr>
        <w:rPr>
          <w:sz w:val="28"/>
        </w:rPr>
      </w:pPr>
      <w:r w:rsidRPr="000866B7">
        <w:rPr>
          <w:sz w:val="24"/>
        </w:rPr>
        <w:t>Calculez les intégrales suivantes :</w:t>
      </w:r>
    </w:p>
    <w:p w14:paraId="51F45158" w14:textId="77777777" w:rsidR="00CE3A8A" w:rsidRPr="000866B7" w:rsidRDefault="00000000" w:rsidP="00CE3A8A">
      <w:pPr>
        <w:pStyle w:val="Paragraphedeliste"/>
        <w:numPr>
          <w:ilvl w:val="0"/>
          <w:numId w:val="22"/>
        </w:numPr>
        <w:rPr>
          <w:sz w:val="24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-1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  <m:e>
            <m:r>
              <w:rPr>
                <w:rFonts w:ascii="Cambria Math" w:hAnsi="Cambria Math"/>
                <w:sz w:val="24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</w:rPr>
              <m:t>dx</m:t>
            </m:r>
          </m:e>
        </m:nary>
      </m:oMath>
    </w:p>
    <w:p w14:paraId="24E1778F" w14:textId="77777777" w:rsidR="00CE3A8A" w:rsidRDefault="00CE3A8A" w:rsidP="00CE3A8A">
      <w:pPr>
        <w:rPr>
          <w:sz w:val="24"/>
        </w:rPr>
      </w:pPr>
    </w:p>
    <w:p w14:paraId="78B47393" w14:textId="77777777" w:rsidR="00CE3A8A" w:rsidRDefault="00CE3A8A" w:rsidP="00CE3A8A">
      <w:pPr>
        <w:rPr>
          <w:sz w:val="24"/>
        </w:rPr>
      </w:pPr>
    </w:p>
    <w:p w14:paraId="3DC2CB4F" w14:textId="77777777" w:rsidR="00CE3A8A" w:rsidRDefault="00CE3A8A" w:rsidP="00CE3A8A">
      <w:pPr>
        <w:rPr>
          <w:sz w:val="24"/>
        </w:rPr>
      </w:pPr>
    </w:p>
    <w:p w14:paraId="74FE67BE" w14:textId="77777777" w:rsidR="00CE3A8A" w:rsidRDefault="00CE3A8A" w:rsidP="00CE3A8A">
      <w:pPr>
        <w:rPr>
          <w:sz w:val="24"/>
        </w:rPr>
      </w:pPr>
    </w:p>
    <w:p w14:paraId="5EDEE041" w14:textId="77777777" w:rsidR="00CE3A8A" w:rsidRDefault="00CE3A8A" w:rsidP="00CE3A8A">
      <w:pPr>
        <w:rPr>
          <w:sz w:val="24"/>
        </w:rPr>
      </w:pPr>
    </w:p>
    <w:p w14:paraId="274DFDC0" w14:textId="77777777" w:rsidR="00CE3A8A" w:rsidRDefault="00CE3A8A" w:rsidP="00CE3A8A">
      <w:pPr>
        <w:rPr>
          <w:sz w:val="24"/>
        </w:rPr>
      </w:pPr>
    </w:p>
    <w:p w14:paraId="760C63F2" w14:textId="77777777" w:rsidR="00CE3A8A" w:rsidRPr="000866B7" w:rsidRDefault="00CE3A8A" w:rsidP="00CE3A8A">
      <w:pPr>
        <w:rPr>
          <w:sz w:val="24"/>
        </w:rPr>
      </w:pPr>
    </w:p>
    <w:p w14:paraId="546339C4" w14:textId="77777777" w:rsidR="00CE3A8A" w:rsidRPr="000866B7" w:rsidRDefault="00000000" w:rsidP="00CE3A8A">
      <w:pPr>
        <w:pStyle w:val="Paragraphedeliste"/>
        <w:numPr>
          <w:ilvl w:val="0"/>
          <w:numId w:val="22"/>
        </w:numPr>
        <w:rPr>
          <w:sz w:val="24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-2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  <m:e>
            <m:r>
              <w:rPr>
                <w:rFonts w:ascii="Cambria Math" w:hAnsi="Cambria Math"/>
                <w:sz w:val="24"/>
              </w:rPr>
              <m:t>dx</m:t>
            </m:r>
          </m:e>
        </m:nary>
      </m:oMath>
    </w:p>
    <w:p w14:paraId="7DAC01F8" w14:textId="77777777" w:rsidR="00CE3A8A" w:rsidRDefault="00CE3A8A" w:rsidP="00CE3A8A">
      <w:pPr>
        <w:pStyle w:val="Paragraphedeliste"/>
        <w:rPr>
          <w:sz w:val="24"/>
        </w:rPr>
      </w:pPr>
    </w:p>
    <w:p w14:paraId="4AD48B44" w14:textId="77777777" w:rsidR="00CE3A8A" w:rsidRDefault="00CE3A8A" w:rsidP="00CE3A8A">
      <w:pPr>
        <w:pStyle w:val="Paragraphedeliste"/>
        <w:rPr>
          <w:sz w:val="24"/>
        </w:rPr>
      </w:pPr>
    </w:p>
    <w:p w14:paraId="56EF996D" w14:textId="77777777" w:rsidR="00CE3A8A" w:rsidRDefault="00CE3A8A" w:rsidP="00CE3A8A">
      <w:pPr>
        <w:pStyle w:val="Paragraphedeliste"/>
        <w:rPr>
          <w:sz w:val="24"/>
        </w:rPr>
      </w:pPr>
    </w:p>
    <w:p w14:paraId="40DDCFC0" w14:textId="77777777" w:rsidR="00CE3A8A" w:rsidRDefault="00CE3A8A" w:rsidP="00CE3A8A">
      <w:pPr>
        <w:pStyle w:val="Paragraphedeliste"/>
        <w:rPr>
          <w:sz w:val="24"/>
        </w:rPr>
      </w:pPr>
    </w:p>
    <w:p w14:paraId="1877DAD5" w14:textId="77777777" w:rsidR="00CE3A8A" w:rsidRDefault="00CE3A8A" w:rsidP="00CE3A8A">
      <w:pPr>
        <w:pStyle w:val="Paragraphedeliste"/>
        <w:rPr>
          <w:sz w:val="24"/>
        </w:rPr>
      </w:pPr>
    </w:p>
    <w:p w14:paraId="4912EE4D" w14:textId="77777777" w:rsidR="00CE3A8A" w:rsidRDefault="00CE3A8A" w:rsidP="00CE3A8A">
      <w:pPr>
        <w:pStyle w:val="Paragraphedeliste"/>
        <w:rPr>
          <w:sz w:val="24"/>
        </w:rPr>
      </w:pPr>
    </w:p>
    <w:p w14:paraId="764CE067" w14:textId="77777777" w:rsidR="00CE3A8A" w:rsidRDefault="00CE3A8A" w:rsidP="00CE3A8A">
      <w:pPr>
        <w:pStyle w:val="Paragraphedeliste"/>
        <w:rPr>
          <w:sz w:val="24"/>
        </w:rPr>
      </w:pPr>
    </w:p>
    <w:p w14:paraId="7E49C6DA" w14:textId="77777777" w:rsidR="00CE3A8A" w:rsidRPr="000866B7" w:rsidRDefault="00CE3A8A" w:rsidP="00CE3A8A">
      <w:pPr>
        <w:pStyle w:val="Paragraphedeliste"/>
        <w:rPr>
          <w:sz w:val="24"/>
        </w:rPr>
      </w:pPr>
    </w:p>
    <w:p w14:paraId="6F5E87B6" w14:textId="77777777" w:rsidR="00CE3A8A" w:rsidRPr="000866B7" w:rsidRDefault="00000000" w:rsidP="00CE3A8A">
      <w:pPr>
        <w:pStyle w:val="Paragraphedeliste"/>
        <w:numPr>
          <w:ilvl w:val="0"/>
          <w:numId w:val="22"/>
        </w:numPr>
        <w:rPr>
          <w:sz w:val="24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  <m:e>
            <m:r>
              <w:rPr>
                <w:rFonts w:ascii="Cambria Math" w:hAnsi="Cambria Math"/>
                <w:sz w:val="24"/>
              </w:rPr>
              <m:t>x(x-2)dx</m:t>
            </m:r>
          </m:e>
        </m:nary>
      </m:oMath>
    </w:p>
    <w:p w14:paraId="18894E53" w14:textId="77777777" w:rsidR="00CE3A8A" w:rsidRDefault="00CE3A8A" w:rsidP="00CE3A8A">
      <w:pPr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668E8DB5" w14:textId="7732D4AC" w:rsidR="00CE3A8A" w:rsidRPr="004C1BEF" w:rsidRDefault="00CE3A8A" w:rsidP="00CE3A8A">
      <w:pPr>
        <w:rPr>
          <w:b/>
          <w:sz w:val="28"/>
          <w:szCs w:val="24"/>
        </w:rPr>
      </w:pPr>
      <w:r w:rsidRPr="004C1BEF">
        <w:rPr>
          <w:b/>
          <w:sz w:val="28"/>
          <w:szCs w:val="24"/>
        </w:rPr>
        <w:lastRenderedPageBreak/>
        <w:t xml:space="preserve">Exercice </w:t>
      </w:r>
      <w:r>
        <w:rPr>
          <w:b/>
          <w:sz w:val="28"/>
          <w:szCs w:val="24"/>
        </w:rPr>
        <w:t xml:space="preserve">3 </w:t>
      </w:r>
    </w:p>
    <w:p w14:paraId="05DF4481" w14:textId="77777777" w:rsidR="00CE3A8A" w:rsidRPr="00240D1B" w:rsidRDefault="00CE3A8A" w:rsidP="00CE3A8A">
      <w:pPr>
        <w:rPr>
          <w:sz w:val="24"/>
        </w:rPr>
      </w:pPr>
      <w:r w:rsidRPr="00240D1B">
        <w:rPr>
          <w:sz w:val="24"/>
        </w:rPr>
        <w:t>Soient les fonctions</w:t>
      </w:r>
      <w:r w:rsidRPr="00B561F1">
        <w:rPr>
          <w:rFonts w:ascii="Cambria Math" w:hAnsi="Cambria Math"/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f</m:t>
        </m:r>
      </m:oMath>
      <w:r w:rsidRPr="00240D1B">
        <w:rPr>
          <w:sz w:val="24"/>
        </w:rPr>
        <w:t xml:space="preserve"> et</w:t>
      </w:r>
      <w:r w:rsidRPr="00B561F1">
        <w:rPr>
          <w:rFonts w:ascii="Cambria Math" w:eastAsiaTheme="minorEastAsia" w:hAnsi="Cambria Math"/>
          <w:i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g</m:t>
        </m:r>
      </m:oMath>
      <w:r w:rsidRPr="00240D1B">
        <w:rPr>
          <w:sz w:val="24"/>
        </w:rPr>
        <w:t xml:space="preserve"> définies par :</w:t>
      </w:r>
    </w:p>
    <w:p w14:paraId="6153C3FB" w14:textId="77777777" w:rsidR="00CE3A8A" w:rsidRPr="00240D1B" w:rsidRDefault="00CE3A8A" w:rsidP="00CE3A8A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=x+1</m:t>
        </m:r>
      </m:oMath>
      <w:r w:rsidRPr="00240D1B">
        <w:rPr>
          <w:rFonts w:eastAsiaTheme="minorEastAsia"/>
          <w:sz w:val="24"/>
        </w:rPr>
        <w:t xml:space="preserve"> et  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x+6</m:t>
        </m:r>
      </m:oMath>
    </w:p>
    <w:p w14:paraId="65925A16" w14:textId="77777777" w:rsidR="00CE3A8A" w:rsidRPr="00240D1B" w:rsidRDefault="00CE3A8A" w:rsidP="00CE3A8A">
      <w:pPr>
        <w:rPr>
          <w:rFonts w:eastAsiaTheme="minorEastAsia"/>
          <w:sz w:val="24"/>
        </w:rPr>
      </w:pPr>
      <w:r w:rsidRPr="00240D1B">
        <w:rPr>
          <w:rFonts w:eastAsiaTheme="minorEastAsia"/>
          <w:sz w:val="24"/>
        </w:rPr>
        <w:t>Déterminer</w:t>
      </w:r>
      <w:r>
        <w:rPr>
          <w:rFonts w:eastAsiaTheme="minorEastAsia"/>
          <w:sz w:val="24"/>
        </w:rPr>
        <w:t>, par la méthode que vous souhaitez (géométrique ou analytique),</w:t>
      </w:r>
      <w:r w:rsidRPr="00240D1B">
        <w:rPr>
          <w:rFonts w:eastAsiaTheme="minorEastAsia"/>
          <w:sz w:val="24"/>
        </w:rPr>
        <w:t xml:space="preserve"> l’aire du domaine délimité par les axes de coordonnées et les courbes de f et g</w:t>
      </w:r>
    </w:p>
    <w:p w14:paraId="3A96D908" w14:textId="77777777" w:rsidR="00CE3A8A" w:rsidRPr="00240D1B" w:rsidRDefault="00CE3A8A" w:rsidP="00CE3A8A">
      <w:pPr>
        <w:jc w:val="center"/>
        <w:rPr>
          <w:rFonts w:eastAsiaTheme="minorEastAsia"/>
          <w:b/>
          <w:sz w:val="24"/>
        </w:rPr>
      </w:pPr>
      <w:r>
        <w:rPr>
          <w:noProof/>
          <w:lang w:eastAsia="fr-FR"/>
        </w:rPr>
        <w:drawing>
          <wp:inline distT="0" distB="0" distL="0" distR="0" wp14:anchorId="48EDE25D" wp14:editId="1116F4B4">
            <wp:extent cx="3276600" cy="2676525"/>
            <wp:effectExtent l="0" t="0" r="0" b="9525"/>
            <wp:docPr id="15" name="Image 15" descr="Une image contenant ligne, tri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ligne, triangl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D5FB" w14:textId="77777777" w:rsidR="00CE3A8A" w:rsidRPr="001E3865" w:rsidRDefault="00CE3A8A" w:rsidP="00CE3A8A">
      <w:pPr>
        <w:rPr>
          <w:rFonts w:eastAsiaTheme="minorEastAsia"/>
          <w:b/>
        </w:rPr>
      </w:pPr>
    </w:p>
    <w:p w14:paraId="66611F42" w14:textId="77777777" w:rsidR="00CE3A8A" w:rsidRPr="001F5AA5" w:rsidRDefault="00CE3A8A" w:rsidP="001F5AA5"/>
    <w:sectPr w:rsidR="00CE3A8A" w:rsidRPr="001F5AA5" w:rsidSect="00CE3A8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387" w:right="1417" w:bottom="993" w:left="1276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C628D" w14:textId="77777777" w:rsidR="007D07B3" w:rsidRDefault="007D07B3" w:rsidP="00C73FE0">
      <w:pPr>
        <w:spacing w:after="0" w:line="240" w:lineRule="auto"/>
      </w:pPr>
      <w:r>
        <w:separator/>
      </w:r>
    </w:p>
  </w:endnote>
  <w:endnote w:type="continuationSeparator" w:id="0">
    <w:p w14:paraId="5D244A0E" w14:textId="77777777" w:rsidR="007D07B3" w:rsidRDefault="007D07B3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0D99" w14:textId="77777777" w:rsidR="00584920" w:rsidRDefault="0058492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46129141" w14:textId="5683DE26" w:rsidR="00151968" w:rsidRPr="003200DD" w:rsidRDefault="009D4171" w:rsidP="00C73FE0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BTS Industriel</w:t>
          </w: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2926FD9A" w:rsidR="00151968" w:rsidRPr="00C73FE0" w:rsidRDefault="009D4171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06/10/2025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31C11E56" w14:textId="1D1866C6" w:rsidR="00BC6D99" w:rsidRPr="003200DD" w:rsidRDefault="009D4171" w:rsidP="00BC6D99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BTS Industriel</w:t>
          </w: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725FB7FD" w:rsidR="00BC6D99" w:rsidRPr="00C73FE0" w:rsidRDefault="009D4171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06/10/2025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2C1C" w14:textId="77777777" w:rsidR="007D07B3" w:rsidRDefault="007D07B3" w:rsidP="00C73FE0">
      <w:pPr>
        <w:spacing w:after="0" w:line="240" w:lineRule="auto"/>
      </w:pPr>
      <w:r>
        <w:separator/>
      </w:r>
    </w:p>
  </w:footnote>
  <w:footnote w:type="continuationSeparator" w:id="0">
    <w:p w14:paraId="7E09913A" w14:textId="77777777" w:rsidR="007D07B3" w:rsidRDefault="007D07B3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EF25" w14:textId="77777777" w:rsidR="00584920" w:rsidRDefault="0058492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CF9D" w14:textId="77777777" w:rsidR="00584920" w:rsidRDefault="0058492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2410"/>
      <w:gridCol w:w="2660"/>
      <w:gridCol w:w="6270"/>
    </w:tblGrid>
    <w:tr w:rsidR="0054534B" w14:paraId="27D0F1C0" w14:textId="77777777" w:rsidTr="0057392F">
      <w:tc>
        <w:tcPr>
          <w:tcW w:w="2410" w:type="dxa"/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7063850D">
                <wp:extent cx="1035232" cy="1107394"/>
                <wp:effectExtent l="0" t="0" r="0" b="0"/>
                <wp:docPr id="687170708" name="Image 687170708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917" cy="111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0" w:type="dxa"/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6270" w:type="dxa"/>
          <w:vAlign w:val="center"/>
        </w:tcPr>
        <w:p w14:paraId="5B0312BC" w14:textId="1993C60A" w:rsidR="0071729F" w:rsidRPr="0071729F" w:rsidRDefault="0071729F" w:rsidP="0071729F">
          <w:pPr>
            <w:pStyle w:val="En-tte"/>
            <w:jc w:val="center"/>
            <w:rPr>
              <w:b/>
              <w:sz w:val="32"/>
              <w:szCs w:val="24"/>
            </w:rPr>
          </w:pPr>
          <w:r w:rsidRPr="0071729F">
            <w:rPr>
              <w:b/>
              <w:sz w:val="32"/>
              <w:szCs w:val="24"/>
            </w:rPr>
            <w:t xml:space="preserve">BTS  </w:t>
          </w:r>
          <w:r w:rsidR="00584920">
            <w:rPr>
              <w:b/>
              <w:sz w:val="32"/>
              <w:szCs w:val="24"/>
            </w:rPr>
            <w:t>Industriel</w:t>
          </w:r>
          <w:r w:rsidRPr="0071729F">
            <w:rPr>
              <w:b/>
              <w:sz w:val="32"/>
              <w:szCs w:val="24"/>
            </w:rPr>
            <w:t xml:space="preserve"> – Travaux Dirigés - Calculs d’Aires MOD05 - Calcul Intégral</w:t>
          </w:r>
        </w:p>
        <w:p w14:paraId="502EA085" w14:textId="13C3D65B" w:rsidR="0054534B" w:rsidRPr="00C73FE0" w:rsidRDefault="0054534B" w:rsidP="0054534B">
          <w:pPr>
            <w:pStyle w:val="En-tte"/>
            <w:jc w:val="center"/>
            <w:rPr>
              <w:sz w:val="36"/>
              <w:szCs w:val="36"/>
            </w:rPr>
          </w:pPr>
        </w:p>
      </w:tc>
    </w:tr>
  </w:tbl>
  <w:tbl>
    <w:tblPr>
      <w:tblW w:w="11486" w:type="dxa"/>
      <w:tblInd w:w="-11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95"/>
      <w:gridCol w:w="1847"/>
      <w:gridCol w:w="1535"/>
      <w:gridCol w:w="1433"/>
      <w:gridCol w:w="1345"/>
      <w:gridCol w:w="1420"/>
      <w:gridCol w:w="2265"/>
      <w:gridCol w:w="146"/>
    </w:tblGrid>
    <w:tr w:rsidR="00E57D5E" w14:paraId="080A102D" w14:textId="77777777" w:rsidTr="00E57D5E">
      <w:trPr>
        <w:gridAfter w:val="1"/>
        <w:wAfter w:w="146" w:type="dxa"/>
        <w:trHeight w:val="509"/>
      </w:trPr>
      <w:tc>
        <w:tcPr>
          <w:tcW w:w="14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84C61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C1 S'informer</w:t>
          </w:r>
        </w:p>
      </w:tc>
      <w:tc>
        <w:tcPr>
          <w:tcW w:w="18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B131C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C2 Chercher</w:t>
          </w:r>
        </w:p>
      </w:tc>
      <w:tc>
        <w:tcPr>
          <w:tcW w:w="15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EB68C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C3 Modéliser</w:t>
          </w:r>
        </w:p>
      </w:tc>
      <w:tc>
        <w:tcPr>
          <w:tcW w:w="14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3DCEE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C4 Raisonner, argumenter</w:t>
          </w:r>
        </w:p>
      </w:tc>
      <w:tc>
        <w:tcPr>
          <w:tcW w:w="2765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34368C85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C5 Calculer, illustrer, mettre en œuvre une démarche</w:t>
          </w:r>
        </w:p>
      </w:tc>
      <w:tc>
        <w:tcPr>
          <w:tcW w:w="22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98AA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C6 Communiquer</w:t>
          </w:r>
        </w:p>
      </w:tc>
    </w:tr>
    <w:tr w:rsidR="00E57D5E" w14:paraId="3507AA92" w14:textId="77777777" w:rsidTr="008063B4">
      <w:trPr>
        <w:gridAfter w:val="1"/>
        <w:wAfter w:w="146" w:type="dxa"/>
        <w:trHeight w:val="509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1B557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AA2B7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161E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2571D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778D5B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0152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</w:tr>
    <w:tr w:rsidR="00E57D5E" w14:paraId="267133B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7612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70543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21AAFD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99FF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96AFB28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2165A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4907F52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4066D2A0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DB00C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8A1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2571A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85BE2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41DCB7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7D970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2C186EFE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07999B0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AB217C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30785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4DFA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582F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1FDB0B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05F4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E03ECA0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52AA90D8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DE354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AE28A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9617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BBAF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18404ED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CDE3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C862E49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20EE1CFE" w14:textId="77777777" w:rsidTr="00E57D5E">
      <w:trPr>
        <w:trHeight w:val="1500"/>
      </w:trPr>
      <w:tc>
        <w:tcPr>
          <w:tcW w:w="14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837EA4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Rechercher, extraire et organiser l'information</w:t>
          </w:r>
        </w:p>
      </w:tc>
      <w:tc>
        <w:tcPr>
          <w:tcW w:w="184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410D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Proposer une méthode résolution</w:t>
          </w:r>
          <w:r w:rsidRPr="00E57D5E">
            <w:rPr>
              <w:rFonts w:ascii="Arial" w:hAnsi="Arial" w:cs="Arial"/>
              <w:sz w:val="18"/>
              <w:szCs w:val="18"/>
            </w:rPr>
            <w:br/>
            <w:t>Expérimenter, tester, conjecturer..</w:t>
          </w:r>
        </w:p>
      </w:tc>
      <w:tc>
        <w:tcPr>
          <w:tcW w:w="15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28A15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Traduire un problème en langage mathématique</w:t>
          </w:r>
        </w:p>
      </w:tc>
      <w:tc>
        <w:tcPr>
          <w:tcW w:w="14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E812EF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Déduire, induire, justifier ou démontrer un résultat</w:t>
          </w:r>
        </w:p>
      </w:tc>
      <w:tc>
        <w:tcPr>
          <w:tcW w:w="134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B235A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la main</w:t>
          </w:r>
        </w:p>
      </w:tc>
      <w:tc>
        <w:tcPr>
          <w:tcW w:w="14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F82D4D" w14:textId="3A71C6F6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l'aide d'outils numériques, programmer</w:t>
          </w:r>
        </w:p>
      </w:tc>
      <w:tc>
        <w:tcPr>
          <w:tcW w:w="226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EEDB9C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Rendre compte d'une démarche, d'un résultat à l'écrit, à l'oral</w:t>
          </w:r>
        </w:p>
      </w:tc>
      <w:tc>
        <w:tcPr>
          <w:tcW w:w="146" w:type="dxa"/>
          <w:vAlign w:val="center"/>
          <w:hideMark/>
        </w:tcPr>
        <w:p w14:paraId="4A6BB43B" w14:textId="77777777" w:rsidR="00E57D5E" w:rsidRDefault="00E57D5E" w:rsidP="00E57D5E">
          <w:pPr>
            <w:rPr>
              <w:sz w:val="20"/>
              <w:szCs w:val="20"/>
            </w:rPr>
          </w:pPr>
        </w:p>
      </w:tc>
    </w:tr>
  </w:tbl>
  <w:p w14:paraId="15D707A7" w14:textId="77777777" w:rsidR="0054534B" w:rsidRDefault="0054534B" w:rsidP="00124A87">
    <w:pPr>
      <w:pStyle w:val="En-tte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049"/>
    <w:multiLevelType w:val="multilevel"/>
    <w:tmpl w:val="F82C3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3268B9"/>
    <w:multiLevelType w:val="multilevel"/>
    <w:tmpl w:val="C2B8C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561245"/>
    <w:multiLevelType w:val="multilevel"/>
    <w:tmpl w:val="0576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DFA28EB"/>
    <w:multiLevelType w:val="multilevel"/>
    <w:tmpl w:val="EB328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9846BE"/>
    <w:multiLevelType w:val="multilevel"/>
    <w:tmpl w:val="70E0D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4B3FE7"/>
    <w:multiLevelType w:val="multilevel"/>
    <w:tmpl w:val="82D6A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B070FA"/>
    <w:multiLevelType w:val="hybridMultilevel"/>
    <w:tmpl w:val="03540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C5467"/>
    <w:multiLevelType w:val="multilevel"/>
    <w:tmpl w:val="75AA87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9B45FAD"/>
    <w:multiLevelType w:val="multilevel"/>
    <w:tmpl w:val="7264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1E4B74"/>
    <w:multiLevelType w:val="multilevel"/>
    <w:tmpl w:val="C3007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BBA6EEB"/>
    <w:multiLevelType w:val="multilevel"/>
    <w:tmpl w:val="D8141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04A7806"/>
    <w:multiLevelType w:val="multilevel"/>
    <w:tmpl w:val="7CC86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1C2371A"/>
    <w:multiLevelType w:val="multilevel"/>
    <w:tmpl w:val="5F92D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F14F1E"/>
    <w:multiLevelType w:val="multilevel"/>
    <w:tmpl w:val="F3780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7AE715D"/>
    <w:multiLevelType w:val="multilevel"/>
    <w:tmpl w:val="9D2C4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CE7488B"/>
    <w:multiLevelType w:val="multilevel"/>
    <w:tmpl w:val="79F29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DA83C5B"/>
    <w:multiLevelType w:val="hybridMultilevel"/>
    <w:tmpl w:val="D0C806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1C52A4"/>
    <w:multiLevelType w:val="multilevel"/>
    <w:tmpl w:val="69D485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900734A"/>
    <w:multiLevelType w:val="multilevel"/>
    <w:tmpl w:val="77DCA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BD21764"/>
    <w:multiLevelType w:val="multilevel"/>
    <w:tmpl w:val="12C0D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EB324DE"/>
    <w:multiLevelType w:val="multilevel"/>
    <w:tmpl w:val="1A28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9F33763"/>
    <w:multiLevelType w:val="hybridMultilevel"/>
    <w:tmpl w:val="35601C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57592">
    <w:abstractNumId w:val="21"/>
  </w:num>
  <w:num w:numId="2" w16cid:durableId="1781754612">
    <w:abstractNumId w:val="16"/>
  </w:num>
  <w:num w:numId="3" w16cid:durableId="186337811">
    <w:abstractNumId w:val="3"/>
  </w:num>
  <w:num w:numId="4" w16cid:durableId="1926835789">
    <w:abstractNumId w:val="10"/>
  </w:num>
  <w:num w:numId="5" w16cid:durableId="960259941">
    <w:abstractNumId w:val="0"/>
  </w:num>
  <w:num w:numId="6" w16cid:durableId="485322069">
    <w:abstractNumId w:val="20"/>
  </w:num>
  <w:num w:numId="7" w16cid:durableId="2037463253">
    <w:abstractNumId w:val="1"/>
  </w:num>
  <w:num w:numId="8" w16cid:durableId="801117801">
    <w:abstractNumId w:val="14"/>
  </w:num>
  <w:num w:numId="9" w16cid:durableId="1269045722">
    <w:abstractNumId w:val="7"/>
  </w:num>
  <w:num w:numId="10" w16cid:durableId="969432515">
    <w:abstractNumId w:val="15"/>
  </w:num>
  <w:num w:numId="11" w16cid:durableId="1403524863">
    <w:abstractNumId w:val="9"/>
  </w:num>
  <w:num w:numId="12" w16cid:durableId="1677074108">
    <w:abstractNumId w:val="8"/>
  </w:num>
  <w:num w:numId="13" w16cid:durableId="2000815017">
    <w:abstractNumId w:val="19"/>
  </w:num>
  <w:num w:numId="14" w16cid:durableId="1701123460">
    <w:abstractNumId w:val="13"/>
  </w:num>
  <w:num w:numId="15" w16cid:durableId="864252321">
    <w:abstractNumId w:val="5"/>
  </w:num>
  <w:num w:numId="16" w16cid:durableId="837378473">
    <w:abstractNumId w:val="18"/>
  </w:num>
  <w:num w:numId="17" w16cid:durableId="1912154256">
    <w:abstractNumId w:val="12"/>
  </w:num>
  <w:num w:numId="18" w16cid:durableId="848327689">
    <w:abstractNumId w:val="17"/>
  </w:num>
  <w:num w:numId="19" w16cid:durableId="953246033">
    <w:abstractNumId w:val="4"/>
  </w:num>
  <w:num w:numId="20" w16cid:durableId="863514172">
    <w:abstractNumId w:val="11"/>
  </w:num>
  <w:num w:numId="21" w16cid:durableId="32770419">
    <w:abstractNumId w:val="2"/>
  </w:num>
  <w:num w:numId="22" w16cid:durableId="378749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15C1A"/>
    <w:rsid w:val="00062962"/>
    <w:rsid w:val="000A27D7"/>
    <w:rsid w:val="000F25BB"/>
    <w:rsid w:val="00105508"/>
    <w:rsid w:val="00114223"/>
    <w:rsid w:val="00124A87"/>
    <w:rsid w:val="00151968"/>
    <w:rsid w:val="001F5AA5"/>
    <w:rsid w:val="003200DD"/>
    <w:rsid w:val="0035571A"/>
    <w:rsid w:val="00442BC8"/>
    <w:rsid w:val="00446BE8"/>
    <w:rsid w:val="00491A2F"/>
    <w:rsid w:val="00526D2A"/>
    <w:rsid w:val="0054534B"/>
    <w:rsid w:val="0057392F"/>
    <w:rsid w:val="00584920"/>
    <w:rsid w:val="005B46EB"/>
    <w:rsid w:val="006D4051"/>
    <w:rsid w:val="0071729F"/>
    <w:rsid w:val="00762400"/>
    <w:rsid w:val="00775C63"/>
    <w:rsid w:val="00795B38"/>
    <w:rsid w:val="00797E5D"/>
    <w:rsid w:val="007D07B3"/>
    <w:rsid w:val="007E4556"/>
    <w:rsid w:val="007F1867"/>
    <w:rsid w:val="00800C47"/>
    <w:rsid w:val="008063B4"/>
    <w:rsid w:val="009739A6"/>
    <w:rsid w:val="00984C4B"/>
    <w:rsid w:val="009A7DC5"/>
    <w:rsid w:val="009D4171"/>
    <w:rsid w:val="00A1126E"/>
    <w:rsid w:val="00A35F5B"/>
    <w:rsid w:val="00B40AB0"/>
    <w:rsid w:val="00B95A22"/>
    <w:rsid w:val="00BC6D99"/>
    <w:rsid w:val="00BF4B5E"/>
    <w:rsid w:val="00C73FE0"/>
    <w:rsid w:val="00C84F0E"/>
    <w:rsid w:val="00CC218A"/>
    <w:rsid w:val="00CE3A8A"/>
    <w:rsid w:val="00CF4F45"/>
    <w:rsid w:val="00D24620"/>
    <w:rsid w:val="00DD2020"/>
    <w:rsid w:val="00E006E9"/>
    <w:rsid w:val="00E20A38"/>
    <w:rsid w:val="00E369CD"/>
    <w:rsid w:val="00E57D5E"/>
    <w:rsid w:val="00E57D6D"/>
    <w:rsid w:val="00E71D0C"/>
    <w:rsid w:val="00EC5E05"/>
    <w:rsid w:val="00F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126E"/>
    <w:pPr>
      <w:keepNext/>
      <w:keepLines/>
      <w:spacing w:before="360" w:after="120"/>
      <w:jc w:val="both"/>
      <w:outlineLvl w:val="1"/>
    </w:pPr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126E"/>
    <w:pPr>
      <w:keepNext/>
      <w:keepLines/>
      <w:spacing w:before="320" w:after="80"/>
      <w:jc w:val="both"/>
      <w:outlineLvl w:val="2"/>
    </w:pPr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556"/>
    <w:pPr>
      <w:spacing w:after="160" w:line="259" w:lineRule="auto"/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1126E"/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character" w:customStyle="1" w:styleId="Titre3Car">
    <w:name w:val="Titre 3 Car"/>
    <w:basedOn w:val="Policepardfaut"/>
    <w:link w:val="Titre3"/>
    <w:uiPriority w:val="9"/>
    <w:rsid w:val="00A1126E"/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paragraph" w:customStyle="1" w:styleId="Img">
    <w:name w:val="Img"/>
    <w:basedOn w:val="Normal"/>
    <w:rsid w:val="00CE3A8A"/>
    <w:pPr>
      <w:shd w:val="solid" w:color="FFFFFF" w:fill="auto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shd w:val="solid" w:color="FFFFFF" w:fil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5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Temp\OneDrive%20-%20CFAI%20Centre\Bureau\PR3-Mod&#232;le%20Support%20P&#233;dagog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PR3-Modèle Support Pédagogique</Template>
  <TotalTime>1</TotalTime>
  <Pages>3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5</cp:revision>
  <cp:lastPrinted>2023-04-07T11:39:00Z</cp:lastPrinted>
  <dcterms:created xsi:type="dcterms:W3CDTF">2025-10-05T06:44:00Z</dcterms:created>
  <dcterms:modified xsi:type="dcterms:W3CDTF">2026-06-02T06:51:00Z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