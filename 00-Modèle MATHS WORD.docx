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F3D5" w14:textId="77777777" w:rsidR="00291C53" w:rsidRDefault="00291C53" w:rsidP="00291C53"/>
    <w:sectPr w:rsidR="00291C53" w:rsidSect="00CE3A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387" w:right="1417" w:bottom="993" w:left="1276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554F" w14:textId="77777777" w:rsidR="00015461" w:rsidRDefault="00015461" w:rsidP="00C73FE0">
      <w:pPr>
        <w:spacing w:after="0" w:line="240" w:lineRule="auto"/>
      </w:pPr>
      <w:r>
        <w:separator/>
      </w:r>
    </w:p>
  </w:endnote>
  <w:endnote w:type="continuationSeparator" w:id="0">
    <w:p w14:paraId="237CE12B" w14:textId="77777777" w:rsidR="00015461" w:rsidRDefault="00015461" w:rsidP="00C7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07B2" w14:textId="77777777" w:rsidR="00BC68FF" w:rsidRDefault="00BC68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151968" w14:paraId="1A1A5514" w14:textId="77777777" w:rsidTr="00E20A38">
      <w:tc>
        <w:tcPr>
          <w:tcW w:w="4924" w:type="dxa"/>
          <w:vAlign w:val="center"/>
        </w:tcPr>
        <w:p w14:paraId="46129141" w14:textId="77777777" w:rsidR="00151968" w:rsidRPr="003200DD" w:rsidRDefault="00491A2F" w:rsidP="00C73FE0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Intitulé de la formation - Session</w:t>
          </w:r>
        </w:p>
      </w:tc>
      <w:tc>
        <w:tcPr>
          <w:tcW w:w="1031" w:type="dxa"/>
          <w:vAlign w:val="center"/>
        </w:tcPr>
        <w:p w14:paraId="515B52C3" w14:textId="77777777" w:rsidR="00151968" w:rsidRPr="003200DD" w:rsidRDefault="00151968" w:rsidP="00C73FE0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3782EF1D" w14:textId="34F912C0" w:rsidR="00FE1A28" w:rsidRPr="003200DD" w:rsidRDefault="00442BC8" w:rsidP="00C73FE0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351BF112" w14:textId="77777777" w:rsidR="00FE1A28" w:rsidRDefault="00FE1A28" w:rsidP="005B46EB">
          <w:pPr>
            <w:pStyle w:val="Pieddepage"/>
            <w:jc w:val="center"/>
          </w:pPr>
          <w:r>
            <w:t>MAJ du</w:t>
          </w:r>
        </w:p>
        <w:p w14:paraId="0BFC0899" w14:textId="77777777" w:rsidR="00151968" w:rsidRPr="00C73FE0" w:rsidRDefault="00491A2F" w:rsidP="005B46EB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?</w:t>
          </w:r>
        </w:p>
      </w:tc>
      <w:tc>
        <w:tcPr>
          <w:tcW w:w="1559" w:type="dxa"/>
          <w:vAlign w:val="center"/>
        </w:tcPr>
        <w:p w14:paraId="5EE28CE1" w14:textId="77777777" w:rsidR="00151968" w:rsidRDefault="00151968" w:rsidP="00151968">
          <w:pPr>
            <w:pStyle w:val="Pieddepage"/>
            <w:jc w:val="center"/>
          </w:pPr>
          <w:r>
            <w:t>Page :</w:t>
          </w:r>
        </w:p>
        <w:p w14:paraId="34436F87" w14:textId="77777777" w:rsidR="00151968" w:rsidRPr="00C73FE0" w:rsidRDefault="00151968" w:rsidP="00151968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F3E9B3B" w14:textId="77777777" w:rsidR="00C73FE0" w:rsidRDefault="00C73FE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BC6D99" w14:paraId="071CFC2F" w14:textId="77777777" w:rsidTr="00FA4BF2">
      <w:tc>
        <w:tcPr>
          <w:tcW w:w="4924" w:type="dxa"/>
          <w:vAlign w:val="center"/>
        </w:tcPr>
        <w:p w14:paraId="31C11E5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Intitulé de la formation - Session</w:t>
          </w:r>
        </w:p>
      </w:tc>
      <w:tc>
        <w:tcPr>
          <w:tcW w:w="1031" w:type="dxa"/>
          <w:vAlign w:val="center"/>
        </w:tcPr>
        <w:p w14:paraId="58B59E9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4A91B60F" w14:textId="7E1E9F1B" w:rsidR="00BC6D99" w:rsidRPr="003200DD" w:rsidRDefault="00442BC8" w:rsidP="00BC6D99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530247EC" w14:textId="77777777" w:rsidR="00BC6D99" w:rsidRDefault="00BC6D99" w:rsidP="00BC6D99">
          <w:pPr>
            <w:pStyle w:val="Pieddepage"/>
            <w:jc w:val="center"/>
          </w:pPr>
          <w:r>
            <w:t>MAJ du</w:t>
          </w:r>
        </w:p>
        <w:p w14:paraId="198E06D9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?</w:t>
          </w:r>
        </w:p>
      </w:tc>
      <w:tc>
        <w:tcPr>
          <w:tcW w:w="1559" w:type="dxa"/>
          <w:vAlign w:val="center"/>
        </w:tcPr>
        <w:p w14:paraId="78A96BB3" w14:textId="77777777" w:rsidR="00BC6D99" w:rsidRDefault="00BC6D99" w:rsidP="00BC6D99">
          <w:pPr>
            <w:pStyle w:val="Pieddepage"/>
            <w:jc w:val="center"/>
          </w:pPr>
          <w:r>
            <w:t>Page :</w:t>
          </w:r>
        </w:p>
        <w:p w14:paraId="1695AD10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E03417B" w14:textId="77777777" w:rsidR="00BC6D99" w:rsidRDefault="00BC6D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5A81" w14:textId="77777777" w:rsidR="00015461" w:rsidRDefault="00015461" w:rsidP="00C73FE0">
      <w:pPr>
        <w:spacing w:after="0" w:line="240" w:lineRule="auto"/>
      </w:pPr>
      <w:r>
        <w:separator/>
      </w:r>
    </w:p>
  </w:footnote>
  <w:footnote w:type="continuationSeparator" w:id="0">
    <w:p w14:paraId="0AB172A0" w14:textId="77777777" w:rsidR="00015461" w:rsidRDefault="00015461" w:rsidP="00C7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3C96" w14:textId="77777777" w:rsidR="00BC68FF" w:rsidRDefault="00BC68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55DD" w14:textId="77777777" w:rsidR="00BC68FF" w:rsidRDefault="00BC68F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2410"/>
      <w:gridCol w:w="2660"/>
      <w:gridCol w:w="6270"/>
    </w:tblGrid>
    <w:tr w:rsidR="0054534B" w14:paraId="27D0F1C0" w14:textId="77777777" w:rsidTr="0057392F">
      <w:tc>
        <w:tcPr>
          <w:tcW w:w="2410" w:type="dxa"/>
        </w:tcPr>
        <w:p w14:paraId="754D3044" w14:textId="77777777" w:rsidR="0054534B" w:rsidRPr="00666D4D" w:rsidRDefault="0054534B" w:rsidP="0054534B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5DA3CFB0" wp14:editId="7063850D">
                <wp:extent cx="1035232" cy="1107394"/>
                <wp:effectExtent l="0" t="0" r="0" b="0"/>
                <wp:docPr id="687170708" name="Image 687170708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917" cy="111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0" w:type="dxa"/>
          <w:vAlign w:val="center"/>
        </w:tcPr>
        <w:p w14:paraId="0C6A83AE" w14:textId="77777777" w:rsidR="00442BC8" w:rsidRPr="00666D4D" w:rsidRDefault="00442BC8" w:rsidP="00442BC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6D4A604F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595D9615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7653864E" w14:textId="77777777" w:rsidR="00442BC8" w:rsidRPr="00666D4D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89967C5" w14:textId="48EECE3B" w:rsidR="0054534B" w:rsidRDefault="0054534B" w:rsidP="0054534B">
          <w:pPr>
            <w:pStyle w:val="En-tte"/>
            <w:jc w:val="center"/>
          </w:pPr>
        </w:p>
      </w:tc>
      <w:tc>
        <w:tcPr>
          <w:tcW w:w="6270" w:type="dxa"/>
          <w:vAlign w:val="center"/>
        </w:tcPr>
        <w:p w14:paraId="502EA085" w14:textId="405CCBAF" w:rsidR="0054534B" w:rsidRPr="00C73FE0" w:rsidRDefault="0071729F" w:rsidP="00BC68FF">
          <w:pPr>
            <w:pStyle w:val="En-tte"/>
            <w:jc w:val="center"/>
            <w:rPr>
              <w:sz w:val="36"/>
              <w:szCs w:val="36"/>
            </w:rPr>
          </w:pPr>
          <w:r w:rsidRPr="0071729F">
            <w:rPr>
              <w:b/>
              <w:sz w:val="32"/>
              <w:szCs w:val="24"/>
            </w:rPr>
            <w:t xml:space="preserve">BTS  </w:t>
          </w:r>
        </w:p>
      </w:tc>
    </w:tr>
  </w:tbl>
  <w:tbl>
    <w:tblPr>
      <w:tblW w:w="11486" w:type="dxa"/>
      <w:tblInd w:w="-11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95"/>
      <w:gridCol w:w="1847"/>
      <w:gridCol w:w="1535"/>
      <w:gridCol w:w="1433"/>
      <w:gridCol w:w="1345"/>
      <w:gridCol w:w="1420"/>
      <w:gridCol w:w="2265"/>
      <w:gridCol w:w="146"/>
    </w:tblGrid>
    <w:tr w:rsidR="00E57D5E" w14:paraId="080A102D" w14:textId="77777777" w:rsidTr="00E57D5E">
      <w:trPr>
        <w:gridAfter w:val="1"/>
        <w:wAfter w:w="146" w:type="dxa"/>
        <w:trHeight w:val="509"/>
      </w:trPr>
      <w:tc>
        <w:tcPr>
          <w:tcW w:w="14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84C61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C1 S'informer</w:t>
          </w:r>
        </w:p>
      </w:tc>
      <w:tc>
        <w:tcPr>
          <w:tcW w:w="18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B131C2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C2 Chercher</w:t>
          </w:r>
        </w:p>
      </w:tc>
      <w:tc>
        <w:tcPr>
          <w:tcW w:w="15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EB68C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C3 Modéliser</w:t>
          </w:r>
        </w:p>
      </w:tc>
      <w:tc>
        <w:tcPr>
          <w:tcW w:w="14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3DCEE2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C4 Raisonner, argumenter</w:t>
          </w:r>
        </w:p>
      </w:tc>
      <w:tc>
        <w:tcPr>
          <w:tcW w:w="2765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34368C85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C5 Calculer, illustrer, mettre en œuvre une démarche</w:t>
          </w:r>
        </w:p>
      </w:tc>
      <w:tc>
        <w:tcPr>
          <w:tcW w:w="226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98AA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C6 Communiquer</w:t>
          </w:r>
        </w:p>
      </w:tc>
    </w:tr>
    <w:tr w:rsidR="00E57D5E" w14:paraId="3507AA92" w14:textId="77777777" w:rsidTr="008063B4">
      <w:trPr>
        <w:gridAfter w:val="1"/>
        <w:wAfter w:w="146" w:type="dxa"/>
        <w:trHeight w:val="509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1B557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AA2B7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5161E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2571D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778D5B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0152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</w:tr>
    <w:tr w:rsidR="00E57D5E" w14:paraId="267133B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7612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C70543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21AAFD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A99FF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96AFB28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32165A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4907F52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4066D2A0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DB00C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8A1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2571A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85BE2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41DCB7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7D970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2C186EFE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07999B0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AB217C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30785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4DFA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582F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1FDB0B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05F4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E03ECA0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52AA90D8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DE354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AE28A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9617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BBAF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18404ED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CDE3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C862E49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20EE1CFE" w14:textId="77777777" w:rsidTr="00E57D5E">
      <w:trPr>
        <w:trHeight w:val="1500"/>
      </w:trPr>
      <w:tc>
        <w:tcPr>
          <w:tcW w:w="14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837EA4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Rechercher, extraire et organiser l'information</w:t>
          </w:r>
        </w:p>
      </w:tc>
      <w:tc>
        <w:tcPr>
          <w:tcW w:w="184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E410D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Proposer une méthode résolution</w:t>
          </w:r>
          <w:r w:rsidRPr="00E57D5E">
            <w:rPr>
              <w:rFonts w:ascii="Arial" w:hAnsi="Arial" w:cs="Arial"/>
              <w:sz w:val="18"/>
              <w:szCs w:val="18"/>
            </w:rPr>
            <w:br/>
            <w:t xml:space="preserve">Expérimenter, tester, </w:t>
          </w:r>
          <w:proofErr w:type="gramStart"/>
          <w:r w:rsidRPr="00E57D5E">
            <w:rPr>
              <w:rFonts w:ascii="Arial" w:hAnsi="Arial" w:cs="Arial"/>
              <w:sz w:val="18"/>
              <w:szCs w:val="18"/>
            </w:rPr>
            <w:t>conjecturer..</w:t>
          </w:r>
          <w:proofErr w:type="gramEnd"/>
        </w:p>
      </w:tc>
      <w:tc>
        <w:tcPr>
          <w:tcW w:w="15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328A15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Traduire un problème en langage mathématique</w:t>
          </w:r>
        </w:p>
      </w:tc>
      <w:tc>
        <w:tcPr>
          <w:tcW w:w="143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E812EF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Déduire, induire, justifier ou démontrer un résultat</w:t>
          </w:r>
        </w:p>
      </w:tc>
      <w:tc>
        <w:tcPr>
          <w:tcW w:w="134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B235A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la main</w:t>
          </w:r>
        </w:p>
      </w:tc>
      <w:tc>
        <w:tcPr>
          <w:tcW w:w="14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F82D4D" w14:textId="3A71C6F6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l'aide d'outils numériques, programmer</w:t>
          </w:r>
        </w:p>
      </w:tc>
      <w:tc>
        <w:tcPr>
          <w:tcW w:w="226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EEDB9C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Rendre compte d'une démarche, d'un résultat à l'écrit, à l'oral</w:t>
          </w:r>
        </w:p>
      </w:tc>
      <w:tc>
        <w:tcPr>
          <w:tcW w:w="146" w:type="dxa"/>
          <w:vAlign w:val="center"/>
          <w:hideMark/>
        </w:tcPr>
        <w:p w14:paraId="4A6BB43B" w14:textId="77777777" w:rsidR="00E57D5E" w:rsidRDefault="00E57D5E" w:rsidP="00E57D5E">
          <w:pPr>
            <w:rPr>
              <w:sz w:val="20"/>
              <w:szCs w:val="20"/>
            </w:rPr>
          </w:pPr>
        </w:p>
      </w:tc>
    </w:tr>
  </w:tbl>
  <w:p w14:paraId="15D707A7" w14:textId="77777777" w:rsidR="0054534B" w:rsidRDefault="0054534B" w:rsidP="00124A87">
    <w:pPr>
      <w:pStyle w:val="En-tte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049"/>
    <w:multiLevelType w:val="multilevel"/>
    <w:tmpl w:val="F82C3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3268B9"/>
    <w:multiLevelType w:val="multilevel"/>
    <w:tmpl w:val="C2B8C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561245"/>
    <w:multiLevelType w:val="multilevel"/>
    <w:tmpl w:val="0576D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DC95B57"/>
    <w:multiLevelType w:val="hybridMultilevel"/>
    <w:tmpl w:val="AEF47AB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DFA28EB"/>
    <w:multiLevelType w:val="multilevel"/>
    <w:tmpl w:val="EB328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9846BE"/>
    <w:multiLevelType w:val="multilevel"/>
    <w:tmpl w:val="70E0D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4B3FE7"/>
    <w:multiLevelType w:val="multilevel"/>
    <w:tmpl w:val="82D6A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DB070FA"/>
    <w:multiLevelType w:val="hybridMultilevel"/>
    <w:tmpl w:val="035400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C5467"/>
    <w:multiLevelType w:val="multilevel"/>
    <w:tmpl w:val="75AA87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9B45FAD"/>
    <w:multiLevelType w:val="multilevel"/>
    <w:tmpl w:val="7264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51E4B74"/>
    <w:multiLevelType w:val="multilevel"/>
    <w:tmpl w:val="C3007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BBA6EEB"/>
    <w:multiLevelType w:val="multilevel"/>
    <w:tmpl w:val="D8141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F676D95"/>
    <w:multiLevelType w:val="hybridMultilevel"/>
    <w:tmpl w:val="76FC220E"/>
    <w:lvl w:ilvl="0" w:tplc="7BA4B79C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A7806"/>
    <w:multiLevelType w:val="multilevel"/>
    <w:tmpl w:val="7CC86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1C2371A"/>
    <w:multiLevelType w:val="multilevel"/>
    <w:tmpl w:val="5F92D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F14F1E"/>
    <w:multiLevelType w:val="multilevel"/>
    <w:tmpl w:val="F3780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7AE715D"/>
    <w:multiLevelType w:val="multilevel"/>
    <w:tmpl w:val="9D2C4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B092B82"/>
    <w:multiLevelType w:val="hybridMultilevel"/>
    <w:tmpl w:val="364EB9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7488B"/>
    <w:multiLevelType w:val="multilevel"/>
    <w:tmpl w:val="79F29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DA83C5B"/>
    <w:multiLevelType w:val="hybridMultilevel"/>
    <w:tmpl w:val="D0C806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C52A4"/>
    <w:multiLevelType w:val="multilevel"/>
    <w:tmpl w:val="69D485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900734A"/>
    <w:multiLevelType w:val="multilevel"/>
    <w:tmpl w:val="77DCA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BD21764"/>
    <w:multiLevelType w:val="multilevel"/>
    <w:tmpl w:val="12C0D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DB3410E"/>
    <w:multiLevelType w:val="hybridMultilevel"/>
    <w:tmpl w:val="274292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324DE"/>
    <w:multiLevelType w:val="multilevel"/>
    <w:tmpl w:val="1A28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9F33763"/>
    <w:multiLevelType w:val="hybridMultilevel"/>
    <w:tmpl w:val="35601C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57592">
    <w:abstractNumId w:val="25"/>
  </w:num>
  <w:num w:numId="2" w16cid:durableId="1781754612">
    <w:abstractNumId w:val="19"/>
  </w:num>
  <w:num w:numId="3" w16cid:durableId="186337811">
    <w:abstractNumId w:val="4"/>
  </w:num>
  <w:num w:numId="4" w16cid:durableId="1926835789">
    <w:abstractNumId w:val="11"/>
  </w:num>
  <w:num w:numId="5" w16cid:durableId="960259941">
    <w:abstractNumId w:val="0"/>
  </w:num>
  <w:num w:numId="6" w16cid:durableId="485322069">
    <w:abstractNumId w:val="24"/>
  </w:num>
  <w:num w:numId="7" w16cid:durableId="2037463253">
    <w:abstractNumId w:val="1"/>
  </w:num>
  <w:num w:numId="8" w16cid:durableId="801117801">
    <w:abstractNumId w:val="16"/>
  </w:num>
  <w:num w:numId="9" w16cid:durableId="1269045722">
    <w:abstractNumId w:val="8"/>
  </w:num>
  <w:num w:numId="10" w16cid:durableId="969432515">
    <w:abstractNumId w:val="18"/>
  </w:num>
  <w:num w:numId="11" w16cid:durableId="1403524863">
    <w:abstractNumId w:val="10"/>
  </w:num>
  <w:num w:numId="12" w16cid:durableId="1677074108">
    <w:abstractNumId w:val="9"/>
  </w:num>
  <w:num w:numId="13" w16cid:durableId="2000815017">
    <w:abstractNumId w:val="22"/>
  </w:num>
  <w:num w:numId="14" w16cid:durableId="1701123460">
    <w:abstractNumId w:val="15"/>
  </w:num>
  <w:num w:numId="15" w16cid:durableId="864252321">
    <w:abstractNumId w:val="6"/>
  </w:num>
  <w:num w:numId="16" w16cid:durableId="837378473">
    <w:abstractNumId w:val="21"/>
  </w:num>
  <w:num w:numId="17" w16cid:durableId="1912154256">
    <w:abstractNumId w:val="14"/>
  </w:num>
  <w:num w:numId="18" w16cid:durableId="848327689">
    <w:abstractNumId w:val="20"/>
  </w:num>
  <w:num w:numId="19" w16cid:durableId="953246033">
    <w:abstractNumId w:val="5"/>
  </w:num>
  <w:num w:numId="20" w16cid:durableId="863514172">
    <w:abstractNumId w:val="13"/>
  </w:num>
  <w:num w:numId="21" w16cid:durableId="32770419">
    <w:abstractNumId w:val="2"/>
  </w:num>
  <w:num w:numId="22" w16cid:durableId="378749805">
    <w:abstractNumId w:val="7"/>
  </w:num>
  <w:num w:numId="23" w16cid:durableId="245699361">
    <w:abstractNumId w:val="3"/>
  </w:num>
  <w:num w:numId="24" w16cid:durableId="1523204245">
    <w:abstractNumId w:val="12"/>
  </w:num>
  <w:num w:numId="25" w16cid:durableId="482430167">
    <w:abstractNumId w:val="23"/>
  </w:num>
  <w:num w:numId="26" w16cid:durableId="3283363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8"/>
    <w:rsid w:val="00015461"/>
    <w:rsid w:val="00015C1A"/>
    <w:rsid w:val="00062962"/>
    <w:rsid w:val="000A27D7"/>
    <w:rsid w:val="00114223"/>
    <w:rsid w:val="00124A87"/>
    <w:rsid w:val="00151968"/>
    <w:rsid w:val="001F5AA5"/>
    <w:rsid w:val="00291C53"/>
    <w:rsid w:val="003200DD"/>
    <w:rsid w:val="0035571A"/>
    <w:rsid w:val="00442BC8"/>
    <w:rsid w:val="00446BE8"/>
    <w:rsid w:val="00491A2F"/>
    <w:rsid w:val="00526D2A"/>
    <w:rsid w:val="0054534B"/>
    <w:rsid w:val="0057392F"/>
    <w:rsid w:val="005B46EB"/>
    <w:rsid w:val="006843AB"/>
    <w:rsid w:val="006918E2"/>
    <w:rsid w:val="006D4051"/>
    <w:rsid w:val="0071729F"/>
    <w:rsid w:val="00762400"/>
    <w:rsid w:val="00775C63"/>
    <w:rsid w:val="00795B38"/>
    <w:rsid w:val="007966E2"/>
    <w:rsid w:val="00797E5D"/>
    <w:rsid w:val="007E2213"/>
    <w:rsid w:val="007E4556"/>
    <w:rsid w:val="007F1867"/>
    <w:rsid w:val="00800C47"/>
    <w:rsid w:val="008063B4"/>
    <w:rsid w:val="009739A6"/>
    <w:rsid w:val="00984C4B"/>
    <w:rsid w:val="00A1126E"/>
    <w:rsid w:val="00B40AB0"/>
    <w:rsid w:val="00B95A22"/>
    <w:rsid w:val="00BC68FF"/>
    <w:rsid w:val="00BC6D99"/>
    <w:rsid w:val="00BF4B5E"/>
    <w:rsid w:val="00C34998"/>
    <w:rsid w:val="00C73FE0"/>
    <w:rsid w:val="00C84F0E"/>
    <w:rsid w:val="00CC218A"/>
    <w:rsid w:val="00CE3A8A"/>
    <w:rsid w:val="00CF4F45"/>
    <w:rsid w:val="00D24620"/>
    <w:rsid w:val="00D773D2"/>
    <w:rsid w:val="00DD2020"/>
    <w:rsid w:val="00E006E9"/>
    <w:rsid w:val="00E20A38"/>
    <w:rsid w:val="00E369CD"/>
    <w:rsid w:val="00E57D5E"/>
    <w:rsid w:val="00E57D6D"/>
    <w:rsid w:val="00E71D0C"/>
    <w:rsid w:val="00EC5E05"/>
    <w:rsid w:val="00FE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11B55"/>
  <w15:docId w15:val="{AC8D1705-F863-43DF-81DE-FBB6893F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126E"/>
    <w:pPr>
      <w:keepNext/>
      <w:keepLines/>
      <w:spacing w:before="360" w:after="120"/>
      <w:jc w:val="both"/>
      <w:outlineLvl w:val="1"/>
    </w:pPr>
    <w:rPr>
      <w:rFonts w:ascii="Assistant" w:eastAsia="Assistant" w:hAnsi="Assistant" w:cs="Assistant"/>
      <w:color w:val="274195"/>
      <w:sz w:val="32"/>
      <w:szCs w:val="32"/>
      <w:lang w:val="fr"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126E"/>
    <w:pPr>
      <w:keepNext/>
      <w:keepLines/>
      <w:spacing w:before="320" w:after="80"/>
      <w:jc w:val="both"/>
      <w:outlineLvl w:val="2"/>
    </w:pPr>
    <w:rPr>
      <w:rFonts w:ascii="Assistant" w:eastAsia="Assistant" w:hAnsi="Assistant" w:cs="Assistant"/>
      <w:color w:val="434343"/>
      <w:sz w:val="28"/>
      <w:szCs w:val="28"/>
      <w:lang w:val="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FE0"/>
  </w:style>
  <w:style w:type="paragraph" w:styleId="Pieddepage">
    <w:name w:val="footer"/>
    <w:basedOn w:val="Normal"/>
    <w:link w:val="Pieddepag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FE0"/>
  </w:style>
  <w:style w:type="paragraph" w:styleId="Textedebulles">
    <w:name w:val="Balloon Text"/>
    <w:basedOn w:val="Normal"/>
    <w:link w:val="TextedebullesCar"/>
    <w:uiPriority w:val="99"/>
    <w:semiHidden/>
    <w:unhideWhenUsed/>
    <w:rsid w:val="00C7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FE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7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4556"/>
    <w:pPr>
      <w:spacing w:after="160" w:line="259" w:lineRule="auto"/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1126E"/>
    <w:rPr>
      <w:rFonts w:ascii="Assistant" w:eastAsia="Assistant" w:hAnsi="Assistant" w:cs="Assistant"/>
      <w:color w:val="274195"/>
      <w:sz w:val="32"/>
      <w:szCs w:val="32"/>
      <w:lang w:val="fr" w:eastAsia="fr-FR"/>
    </w:rPr>
  </w:style>
  <w:style w:type="character" w:customStyle="1" w:styleId="Titre3Car">
    <w:name w:val="Titre 3 Car"/>
    <w:basedOn w:val="Policepardfaut"/>
    <w:link w:val="Titre3"/>
    <w:uiPriority w:val="9"/>
    <w:rsid w:val="00A1126E"/>
    <w:rPr>
      <w:rFonts w:ascii="Assistant" w:eastAsia="Assistant" w:hAnsi="Assistant" w:cs="Assistant"/>
      <w:color w:val="434343"/>
      <w:sz w:val="28"/>
      <w:szCs w:val="28"/>
      <w:lang w:val="fr" w:eastAsia="fr-FR"/>
    </w:rPr>
  </w:style>
  <w:style w:type="paragraph" w:customStyle="1" w:styleId="Img">
    <w:name w:val="Img"/>
    <w:basedOn w:val="Normal"/>
    <w:rsid w:val="00CE3A8A"/>
    <w:pPr>
      <w:shd w:val="solid" w:color="FFFFFF" w:fill="auto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shd w:val="solid" w:color="FFFFFF" w:fill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5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Temp\OneDrive%20-%20CFAI%20Centre\Bureau\PR3-Mod&#232;le%20Support%20P&#233;dagog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3" ma:contentTypeDescription="Crée un document." ma:contentTypeScope="" ma:versionID="00581ca52f7363268731b1bbaa4fc9c1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568aae0b584271ff7d160d91b8a0761d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E6102-3E45-4D6C-A5BE-31152E8286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8EF73-6B62-41C2-9219-74EBB65FA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1DAEAB-906F-4FBC-9C9C-BEFBF31D52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58F783-84CE-4F52-8475-2DAAE4C73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PR3-Modèle Support Pédagogique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JAUBERT</dc:creator>
  <cp:lastModifiedBy>Stéphane JAUBERT</cp:lastModifiedBy>
  <cp:revision>22</cp:revision>
  <cp:lastPrinted>2023-04-07T11:39:00Z</cp:lastPrinted>
  <dcterms:created xsi:type="dcterms:W3CDTF">2022-09-02T05:19:00Z</dcterms:created>
  <dcterms:modified xsi:type="dcterms:W3CDTF">2026-05-02T03:36:00Z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